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1TI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1.1–11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Paulo</w:t>
      </w:r>
      <w:r>
        <w:rPr>
          <w:lang w:val="pt_PT" w:bidi="pt_PT"/>
        </w:rPr>
        <w:t xml:space="preserve"> tinha autoridade porque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havia ordenado que ele fosse um </w:t>
      </w:r>
      <w:r>
        <w:rPr>
          <w:lang w:val="pt_PT" w:bidi="pt_PT"/>
        </w:rPr>
        <w:t>apóstolo</w:t>
      </w:r>
      <w:r>
        <w:rPr>
          <w:lang w:val="pt_PT" w:bidi="pt_PT"/>
        </w:rPr>
        <w:t xml:space="preserve">. Usando essa autoridade, Paulo ordenou que </w:t>
      </w:r>
      <w:r>
        <w:rPr>
          <w:lang w:val="pt_PT" w:bidi="pt_PT"/>
        </w:rPr>
        <w:t>Timóteo</w:t>
      </w:r>
      <w:r>
        <w:rPr>
          <w:lang w:val="pt_PT" w:bidi="pt_PT"/>
        </w:rPr>
        <w:t xml:space="preserve"> permanecesse em </w:t>
      </w:r>
      <w:r>
        <w:rPr>
          <w:lang w:val="pt_PT" w:bidi="pt_PT"/>
        </w:rPr>
        <w:t>Éfeso</w:t>
      </w:r>
      <w:r>
        <w:rPr>
          <w:lang w:val="pt_PT" w:bidi="pt_PT"/>
        </w:rPr>
        <w:t xml:space="preserve"> e continuasse trabalhando lá. Parte do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 de Timóteo era fazer com que as pessoas parassem de ensinar coisas que não eram verdadeiras. O propósito dessas ordens era o amor. Paulo deu ordens a Timóteo porque o amava e amava a </w:t>
      </w:r>
      <w:r>
        <w:rPr>
          <w:lang w:val="pt_PT" w:bidi="pt_PT"/>
        </w:rPr>
        <w:t>igreja</w:t>
      </w:r>
      <w:r>
        <w:rPr>
          <w:lang w:val="pt_PT" w:bidi="pt_PT"/>
        </w:rPr>
        <w:t xml:space="preserve"> em Éfeso. Timóteo mostraria seu amor pela igreja em Éfeso corrigindo os falsos ensinamentos. Quando as pessoas creem no verdadeiro ensinamento sobre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, o amor de Deus cresce fortemente entre elas. Alguns </w:t>
      </w:r>
      <w:r>
        <w:rPr>
          <w:lang w:val="pt_PT" w:bidi="pt_PT"/>
        </w:rPr>
        <w:t>crentes</w:t>
      </w:r>
      <w:r>
        <w:rPr>
          <w:lang w:val="pt_PT" w:bidi="pt_PT"/>
        </w:rPr>
        <w:t xml:space="preserve"> em Éfeso ensinavam histórias e ideias religiosas que não eram sobre Jesus. Eles também ensinavam sobre as </w:t>
      </w:r>
      <w:r>
        <w:rPr>
          <w:lang w:val="pt_PT" w:bidi="pt_PT"/>
        </w:rPr>
        <w:t>leis judaicas</w:t>
      </w:r>
      <w:r>
        <w:rPr>
          <w:lang w:val="pt_PT" w:bidi="pt_PT"/>
        </w:rPr>
        <w:t xml:space="preserve"> sem entendê-las. Paulo explicou que a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 mostrava às pessoas o que não fazer. Mas a lei não podia fazer com que as pessoas fizessem o que deviam fazer. Deus faz as pessoas capazes de fazer o que devem fazer. O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 trabalha nos </w:t>
      </w:r>
      <w:r>
        <w:rPr>
          <w:lang w:val="pt_PT" w:bidi="pt_PT"/>
        </w:rPr>
        <w:t>corações</w:t>
      </w:r>
      <w:r>
        <w:rPr>
          <w:lang w:val="pt_PT" w:bidi="pt_PT"/>
        </w:rPr>
        <w:t xml:space="preserve"> daqueles que têm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em Deus. Ele os ajuda a saber o que é honesto, certo e verdadeiro.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1.12–20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usou a si mesmo como um exemplo de como Deus trabalha na vida de uma pessoa. Anos antes, Paulo tinha se oposto às </w:t>
      </w:r>
      <w:r>
        <w:rPr>
          <w:lang w:val="pt_PT" w:bidi="pt_PT"/>
        </w:rPr>
        <w:t>boas novas</w:t>
      </w:r>
      <w:r>
        <w:rPr>
          <w:lang w:val="pt_PT" w:bidi="pt_PT"/>
        </w:rPr>
        <w:t xml:space="preserve"> sobre Jesus de maneiras violentas e malignas. Deus teve </w:t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dele. Paulo reconheceu que era um pecador e precisava do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 Jesus para salvá-lo. A </w:t>
      </w:r>
      <w:r>
        <w:rPr>
          <w:lang w:val="pt_PT" w:bidi="pt_PT"/>
        </w:rPr>
        <w:t>graça</w:t>
      </w:r>
      <w:r>
        <w:rPr>
          <w:lang w:val="pt_PT" w:bidi="pt_PT"/>
        </w:rPr>
        <w:t xml:space="preserve"> e o amor de Jesus o mudaram completamente. Então Deus confiou a Paulo o trabalho de contar aos outros sobre Jesus. Esta história sobre Paulo é contada em Atos capítulo 9. Enquanto Paulo escrevia sobre isso a Timóteo, ele estava cheio de gratidão. Ele louvou a Deus por sua paciência e misericórdia. O exemplo de Paulo mostrou que mesmo as pessoas que falam contra Jesus podem mudar. Elas podem ser cheias de fé e fazer a obra de Deus. Paulo mencionou dois crentes que falaram coisas malignas contra Deus. Paulo disse que os entregou a Satanás. Satanás é outro nome para o </w:t>
      </w:r>
      <w:r>
        <w:rPr>
          <w:lang w:val="pt_PT" w:bidi="pt_PT"/>
        </w:rPr>
        <w:t>diabo</w:t>
      </w:r>
      <w:r>
        <w:rPr>
          <w:lang w:val="pt_PT" w:bidi="pt_PT"/>
        </w:rPr>
        <w:t xml:space="preserve">. Paulo também escreveu sobre entregar pessoas a Satanás em 1 Coríntios 5.1–13. Isso significava que por um tempo elas não poderiam fazer parte da comunidade da igreja. Se quisessem retornar, tinham que se afastar de seu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 arrepender</w:t>
      </w:r>
      <w:r>
        <w:rPr>
          <w:lang w:val="pt_PT" w:bidi="pt_PT"/>
        </w:rPr>
        <w:t>. Elas tinham que aceitar a verdade sobre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2.1–7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deixou claro que Deus quer salvar a todos. Então Timóteo e os crentes devem </w:t>
      </w:r>
      <w:r>
        <w:rPr>
          <w:lang w:val="pt_PT" w:bidi="pt_PT"/>
        </w:rPr>
        <w:t>orar</w:t>
      </w:r>
      <w:r>
        <w:rPr>
          <w:lang w:val="pt_PT" w:bidi="pt_PT"/>
        </w:rPr>
        <w:t xml:space="preserve"> por todas as pessoas. Eles também devem orar por todos os governantes em todos os lugares. Governantes podem trazer </w:t>
      </w:r>
      <w:r>
        <w:rPr>
          <w:lang w:val="pt_PT" w:bidi="pt_PT"/>
        </w:rPr>
        <w:t>paz</w:t>
      </w:r>
      <w:r>
        <w:rPr>
          <w:lang w:val="pt_PT" w:bidi="pt_PT"/>
        </w:rPr>
        <w:t xml:space="preserve"> e ordem para seus países. Isso é útil para os crentes enquanto seguem Jesus e espalham as boas novas. Pregar a verdade sobre Jesus era o objetivo de Paulo. Jesus é tanto um </w:t>
      </w:r>
      <w:r>
        <w:rPr>
          <w:lang w:val="pt_PT" w:bidi="pt_PT"/>
        </w:rPr>
        <w:t>ser humano</w:t>
      </w:r>
      <w:r>
        <w:rPr>
          <w:lang w:val="pt_PT" w:bidi="pt_PT"/>
        </w:rPr>
        <w:t xml:space="preserve"> quanto Deus ao mesmo tempo. Jesus reúne Deus e os seres humanos novamente. Isso é o que significa para Jesus ser o </w:t>
      </w:r>
      <w:r>
        <w:rPr>
          <w:lang w:val="pt_PT" w:bidi="pt_PT"/>
        </w:rPr>
        <w:t>mediador</w:t>
      </w:r>
      <w:r>
        <w:rPr>
          <w:lang w:val="pt_PT" w:bidi="pt_PT"/>
        </w:rPr>
        <w:t xml:space="preserve">. A verdade sobre Deus é diferente do que as pessoas em Éfeso acreditavam no tempo de Paulo. A maioria das pessoas em Éfeso adorava a deusa </w:t>
      </w:r>
      <w:r>
        <w:rPr>
          <w:lang w:val="pt_PT" w:bidi="pt_PT"/>
        </w:rPr>
        <w:t>Ártemis</w:t>
      </w:r>
      <w:r>
        <w:rPr>
          <w:lang w:val="pt_PT" w:bidi="pt_PT"/>
        </w:rPr>
        <w:t xml:space="preserve"> e também adorava o governante </w:t>
      </w:r>
      <w:r>
        <w:rPr>
          <w:lang w:val="pt_PT" w:bidi="pt_PT"/>
        </w:rPr>
        <w:t>romano</w:t>
      </w:r>
      <w:r>
        <w:rPr>
          <w:lang w:val="pt_PT" w:bidi="pt_PT"/>
        </w:rPr>
        <w:t xml:space="preserve"> </w:t>
      </w:r>
      <w:r>
        <w:rPr>
          <w:lang w:val="pt_PT" w:bidi="pt_PT"/>
        </w:rPr>
        <w:t>César</w:t>
      </w:r>
      <w:r>
        <w:rPr>
          <w:lang w:val="pt_PT" w:bidi="pt_PT"/>
        </w:rPr>
        <w:t>. Mas Paulo disse que há apenas um Deus. Nenhum governante na terra é Deus e ninguém além de Deus pode salvar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2.8–15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Nas </w:t>
      </w:r>
      <w:r>
        <w:rPr>
          <w:lang w:val="pt_PT" w:bidi="pt_PT"/>
        </w:rPr>
        <w:t>sinagogas</w:t>
      </w:r>
      <w:r>
        <w:rPr>
          <w:lang w:val="pt_PT" w:bidi="pt_PT"/>
        </w:rPr>
        <w:t xml:space="preserve">, as mulheres </w:t>
      </w:r>
      <w:r>
        <w:rPr>
          <w:lang w:val="pt_PT" w:bidi="pt_PT"/>
        </w:rPr>
        <w:t>judias</w:t>
      </w:r>
      <w:r>
        <w:rPr>
          <w:lang w:val="pt_PT" w:bidi="pt_PT"/>
        </w:rPr>
        <w:t xml:space="preserve"> geralmente não falavam durante os cultos. Era diferente nos cultos dos crentes. Na comunidade dos seguidores de Jesus, tanto homens quanto mulheres falavam e </w:t>
      </w:r>
      <w:r>
        <w:rPr>
          <w:lang w:val="pt_PT" w:bidi="pt_PT"/>
        </w:rPr>
        <w:t>profetizavam</w:t>
      </w:r>
      <w:r>
        <w:rPr>
          <w:lang w:val="pt_PT" w:bidi="pt_PT"/>
        </w:rPr>
        <w:t xml:space="preserve">. Tanto homens quanto mulheres eram líderes importantes da igreja e serviam como </w:t>
      </w:r>
      <w:r>
        <w:rPr>
          <w:lang w:val="pt_PT" w:bidi="pt_PT"/>
        </w:rPr>
        <w:t>diáconos</w:t>
      </w:r>
      <w:r>
        <w:rPr>
          <w:lang w:val="pt_PT" w:bidi="pt_PT"/>
        </w:rPr>
        <w:t xml:space="preserve">. No entanto, na cidade de Éfeso, mulheres que não eram crentes lideravam o culto de Ártemis. Ártemis era uma </w:t>
      </w:r>
      <w:r>
        <w:rPr>
          <w:lang w:val="pt_PT" w:bidi="pt_PT"/>
        </w:rPr>
        <w:t>deusa falsa</w:t>
      </w:r>
      <w:r>
        <w:rPr>
          <w:lang w:val="pt_PT" w:bidi="pt_PT"/>
        </w:rPr>
        <w:t xml:space="preserve">. Isso preocupava Paulo. Então ele instruiu Timóteo sobre como homens e mulheres em Éfeso deveriam agir durante os cultos. A oração é uma prática </w:t>
      </w:r>
      <w:r>
        <w:rPr>
          <w:lang w:val="pt_PT" w:bidi="pt_PT"/>
        </w:rPr>
        <w:t>sagrada</w:t>
      </w:r>
      <w:r>
        <w:rPr>
          <w:lang w:val="pt_PT" w:bidi="pt_PT"/>
        </w:rPr>
        <w:t xml:space="preserve">. Não deveria ser usada como uma maneira de as pessoas discutirem entre si. Os corpos das pessoas também são sagrados. As roupas não deveriam ser usadas para se exibir. As </w:t>
      </w:r>
      <w:r>
        <w:rPr>
          <w:lang w:val="pt_PT" w:bidi="pt_PT"/>
        </w:rPr>
        <w:t>boas obras</w:t>
      </w:r>
      <w:r>
        <w:rPr>
          <w:lang w:val="pt_PT" w:bidi="pt_PT"/>
        </w:rPr>
        <w:t xml:space="preserve"> que as pessoas faziam ao seguir Jesus deveriam ser o que os outros notassem. Paulo encorajou todas as pessoas a estudar e aprender. Isso as ajudaria a não serem enganadas por mentiras sobre Deus. Deus é o único </w:t>
      </w:r>
      <w:r>
        <w:rPr>
          <w:lang w:val="pt_PT" w:bidi="pt_PT"/>
        </w:rPr>
        <w:t>Salvador</w:t>
      </w:r>
      <w:r>
        <w:rPr>
          <w:lang w:val="pt_PT" w:bidi="pt_PT"/>
        </w:rPr>
        <w:t xml:space="preserve"> e o único digno de adoração. As pessoas são salvas por acreditar em Jesus e segui-lo.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descreveu diferentes tipos de líderes da igreja em Éfeso. Alguns faziam o trabalho de diáconos. Todos os líderes deviam ser um exemplo de como pensar, falar e agir. Paulo listou dez coisas que eles devem fazer e cinco coisas que eles não devem fazer. Isso é semelhante à lista que Paulo escreveu sobre líderes da igreja em Tito 1.1–9. Suas mentes devem estar centradas na verdade sobre quem Jesus é. Suas palavras devem ser honestas, verdadeiras e úteis para os outros. Suas ações devem ser respeitadas por crentes e descrentes. Eles devem ser fiéis no </w:t>
      </w:r>
      <w:r>
        <w:rPr>
          <w:lang w:val="pt_PT" w:bidi="pt_PT"/>
        </w:rPr>
        <w:t>casamento,</w:t>
      </w:r>
      <w:r>
        <w:rPr>
          <w:lang w:val="pt_PT" w:bidi="pt_PT"/>
        </w:rPr>
        <w:t xml:space="preserve"> se forem casados. Eles devem ser pais sábios, se tiverem filhos. Eles devem estar constantemente crescendo mais fortes em sua fé. Eles devem ser honestos sobre dinheiro e não enganar as pessoas. Eles devem controlar a si mesmos. Eles não devem beber muito álcool. Eles devem gerenciar bem as coisas que possuem. Eles devem ser gentis e humildes ao servir e liderar pessoas. Paulo explicou a Timóteo a razão de ter escrito essas instruções sobre os líderes da igreja. Ele queria que os crentes soubessem como deveriam agir. Os líderes devem ensinar isso pela maneira como vivem. A igreja é </w:t>
      </w:r>
      <w:r>
        <w:rPr>
          <w:lang w:val="pt_PT" w:bidi="pt_PT"/>
        </w:rPr>
        <w:t>a família de Deus</w:t>
      </w:r>
      <w:r>
        <w:rPr>
          <w:lang w:val="pt_PT" w:bidi="pt_PT"/>
        </w:rPr>
        <w:t xml:space="preserve">. Ela mostra a todos como Deus quer que os seres humanos vivam. A igreja mostra a todos o </w:t>
      </w:r>
      <w:r>
        <w:rPr>
          <w:lang w:val="pt_PT" w:bidi="pt_PT"/>
        </w:rPr>
        <w:t>mistério de Cristo</w:t>
      </w:r>
      <w:r>
        <w:rPr>
          <w:lang w:val="pt_PT" w:bidi="pt_PT"/>
        </w:rPr>
        <w:t xml:space="preserve">. Esse mistério é que Jesus é o </w:t>
      </w:r>
      <w:r>
        <w:rPr>
          <w:lang w:val="pt_PT" w:bidi="pt_PT"/>
        </w:rPr>
        <w:t>Filho de Deus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deu a Timóteo instruções sobre como servir bem a Jesus como líder da igreja. Timóteo deveria ensinar as pessoas a serem gratas por tudo o que Deus criou. Eles não precisavam evitar o casamento ou certos alimentos para serem santos. Timóteo deveria trabalhar arduamente para crescer em sua </w:t>
      </w:r>
      <w:r>
        <w:rPr>
          <w:lang w:val="pt_PT" w:bidi="pt_PT"/>
        </w:rPr>
        <w:t>vida espiritual</w:t>
      </w:r>
      <w:r>
        <w:rPr>
          <w:lang w:val="pt_PT" w:bidi="pt_PT"/>
        </w:rPr>
        <w:t xml:space="preserve">. Pessoas que praticam esportes treinam seus corpos para serem saudáveis e fortes. Da mesma forma, Timóteo deveria treinar seu espírito para ser saudável e forte. Esse treinamento vem através de ouvir ensinamentos sobre Jesus que são verdadeiros. Vem através da leitura da </w:t>
      </w:r>
      <w:r>
        <w:rPr>
          <w:lang w:val="pt_PT" w:bidi="pt_PT"/>
        </w:rPr>
        <w:t>palavra de Deus</w:t>
      </w:r>
      <w:r>
        <w:rPr>
          <w:lang w:val="pt_PT" w:bidi="pt_PT"/>
        </w:rPr>
        <w:t xml:space="preserve">. Vem através do uso dos </w:t>
      </w:r>
      <w:r>
        <w:rPr>
          <w:lang w:val="pt_PT" w:bidi="pt_PT"/>
        </w:rPr>
        <w:t>dons do Espírito</w:t>
      </w:r>
      <w:r>
        <w:rPr>
          <w:lang w:val="pt_PT" w:bidi="pt_PT"/>
        </w:rPr>
        <w:t>. Vem através de não perder a esperança de viver com Deus para sempre. Timóteo deve amar os outros e acreditar que Deus é o Salvador de todas as pessoas. O exemplo de Timóteo mostraria a outros crentes como viver como seguidores fiéis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5.1–6.2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Como o líder da igreja, Timóteo deveria tratar outros crentes como membros de sua família. Eles eram pais, mães, irmãs e irmãos na família de Deus. Todos tinham necessidades e deveriam ajudar a cuidar uns dos outros. Paulo teve um cuidado especial ao falar sobre as viúvas na igreja. </w:t>
      </w:r>
      <w:r>
        <w:rPr>
          <w:lang w:val="pt_PT" w:bidi="pt_PT"/>
        </w:rPr>
        <w:t>Os presbíteros da igreja</w:t>
      </w:r>
      <w:r>
        <w:rPr>
          <w:lang w:val="pt_PT" w:bidi="pt_PT"/>
        </w:rPr>
        <w:t xml:space="preserve"> eram um tipo de líder. Eles deveriam ser respeitados por servir fielmente à igreja. Quando pecavam, isso deveria ser tratado de maneira justa. Isso porque a igreja deve ser uma testemunha fiel para todas as pessoas sobre Jesus. Mesmo quando os líderes servem a Jesus fielmente, as pessoas podem acusá-los de fazer algo errado. Paulo explicou um sistema justo. Esse sistema protegeria os presbíteros da igreja se fossem falsamente acusados. Paulo também alertou Timóteo a ter cuidado ao nomear novos líderes. Nomear líderes era feito através da </w:t>
      </w:r>
      <w:r>
        <w:rPr>
          <w:lang w:val="pt_PT" w:bidi="pt_PT"/>
        </w:rPr>
        <w:t>imposição de mãos</w:t>
      </w:r>
      <w:r>
        <w:rPr>
          <w:lang w:val="pt_PT" w:bidi="pt_PT"/>
        </w:rPr>
        <w:t xml:space="preserve"> sobre as pessoas. Isso os separava para serem </w:t>
      </w:r>
      <w:r>
        <w:rPr>
          <w:lang w:val="pt_PT" w:bidi="pt_PT"/>
        </w:rPr>
        <w:t>líderes que serviam</w:t>
      </w:r>
      <w:r>
        <w:rPr>
          <w:lang w:val="pt_PT" w:bidi="pt_PT"/>
        </w:rPr>
        <w:t xml:space="preserve">. Os líderes da igreja devem estar completamente comprometidos a se afastar do pecado. Paulo lembrou a Timóteo que nenhum pecado fica escondido para sempre. Mais cedo ou mais tarde, as pessoas enfrentam o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por seus pecados. As boas obras que as pessoas fazem também serão vistas e reconhecidas por outros. Isso era verdade até mesmo na forma como </w:t>
      </w:r>
      <w:r>
        <w:rPr>
          <w:lang w:val="pt_PT" w:bidi="pt_PT"/>
        </w:rPr>
        <w:t>escravos</w:t>
      </w:r>
      <w:r>
        <w:rPr>
          <w:lang w:val="pt_PT" w:bidi="pt_PT"/>
        </w:rPr>
        <w:t xml:space="preserve"> e donos de escravos se tratavam. Escravos que seguiam Jesus deveriam servir seus mestres com respeito. Donos de escravos deveriam cuidar bem daqueles que os serviam.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6.3–21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Alguns crentes em Éfeso gostavam de causar problemas discordando e discutindo. Outros pensavam que seguir Jesus poderia ser uma maneira de ficar rico. Amar o dinheiro e tentar conseguir cada vez mais levava-os a fazer coisas malignas. Paulo disse a Timóteo para não ser como essas pessoas. Em vez disso, ele deveria ser firme em ensinar a verdade sobre Jesus como Senhor e Rei. Paulo deixou muito claro que seguir Jesus não leva as pessoas a ficarem ricas. Crentes fiéis aprendem a ser gratos pelo que têm e a serem felizes com isso. Timóteo deveria exortar os crentes ricos a não confiarem no seu dinheiro. Em lugar disso, eles deveriam compartilhar seus recursos livremente e colocar sua esperança em Deus. Paulo explicou que seguir a Jesus traz algo muito melhor do que riquezas na terra. Quando </w:t>
      </w:r>
      <w:r>
        <w:rPr>
          <w:lang w:val="pt_PT" w:bidi="pt_PT"/>
        </w:rPr>
        <w:t>Jesus voltar</w:t>
      </w:r>
      <w:r>
        <w:rPr>
          <w:lang w:val="pt_PT" w:bidi="pt_PT"/>
        </w:rPr>
        <w:t xml:space="preserve"> seus seguidores fiéis viverão com ele para sempre. Isso é o que Paulo chamou de "a vida que realmente é vida".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