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Study Notes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PRO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Притчи 1:1–7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Притчи</w:t>
      </w:r>
      <w:r>
        <w:rPr>
          <w:lang w:val="ru_RU" w:bidi="ru_RU"/>
        </w:rPr>
        <w:t xml:space="preserve"> учат </w:t>
      </w:r>
      <w:r>
        <w:rPr>
          <w:lang w:val="ru_RU" w:bidi="ru_RU"/>
        </w:rPr>
        <w:t>мудрости</w:t>
      </w:r>
      <w:r>
        <w:rPr>
          <w:lang w:val="ru_RU" w:bidi="ru_RU"/>
        </w:rPr>
        <w:t>. Цель книги Притчи — научить людей жить хорошо.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Жить хорошо — значит жить мудро. Жить мудро — значит поступать правильно, честно и справедливо. Мудрость основана на почитании </w:t>
      </w:r>
      <w:r>
        <w:rPr>
          <w:lang w:val="ru_RU" w:bidi="ru_RU"/>
        </w:rPr>
        <w:t>Бога</w:t>
      </w:r>
      <w:r>
        <w:rPr>
          <w:lang w:val="ru_RU" w:bidi="ru_RU"/>
        </w:rPr>
        <w:t xml:space="preserve">. Бог научил </w:t>
      </w:r>
      <w:r>
        <w:rPr>
          <w:lang w:val="ru_RU" w:bidi="ru_RU"/>
        </w:rPr>
        <w:t>израильтян</w:t>
      </w:r>
      <w:r>
        <w:rPr>
          <w:lang w:val="ru_RU" w:bidi="ru_RU"/>
        </w:rPr>
        <w:t xml:space="preserve"> поступать правильно, честно и справедливо. Этому Он учил их через </w:t>
      </w:r>
      <w:r>
        <w:rPr>
          <w:lang w:val="ru_RU" w:bidi="ru_RU"/>
        </w:rPr>
        <w:t>Закон Моисея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Знание законов Божьих — не единственный способ понять, что правильно, честно и справедливо. Этому можно научиться, слушая, что говорят мудрые люди. Мудрые люди обладают умением, знанием и пониманием. Но почитание и страх перед </w:t>
      </w:r>
      <w:r>
        <w:rPr>
          <w:lang w:val="ru_RU" w:bidi="ru_RU"/>
        </w:rPr>
        <w:t>Господом</w:t>
      </w:r>
      <w:r>
        <w:rPr>
          <w:lang w:val="ru_RU" w:bidi="ru_RU"/>
        </w:rPr>
        <w:t xml:space="preserve"> важнее всего этого, потому так люди начинают становиться мудрыми и жить хорошо.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Притчи 1:8–9:18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Этот раздел книги Притчи представляет собой обращение отца к своему сыну. Отец и мать на примере своей жизни учат сына, как жить хорошо. Отец настоятельно призывает сына жить в соответствии с тем, чему они его учат.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Родители дают советы о многом. Они говорят о том, чтобы быть смирённым и полностью доверять Богу. Сын должен хранить своё </w:t>
      </w:r>
      <w:r>
        <w:rPr>
          <w:lang w:val="ru_RU" w:bidi="ru_RU"/>
        </w:rPr>
        <w:t>сердце</w:t>
      </w:r>
      <w:r>
        <w:rPr>
          <w:lang w:val="ru_RU" w:bidi="ru_RU"/>
        </w:rPr>
        <w:t>, потому что в сердце он принимает решения. Они советуют сыну говорить «нет», когда его искушают сделать зло. Это относится к воровству, обогащению нечестным путём, к отказу делиться с другими, ко лжи, к зависти и интимным отношениям с чужой женой.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Также здесь даются советы, как стать мудрым. Люди становятся мудрыми, когда начинают чтить Бога. Ведь мудрость исходит от Бога, и Он хочет, чтобы все </w:t>
      </w:r>
      <w:r>
        <w:rPr>
          <w:lang w:val="ru_RU" w:bidi="ru_RU"/>
        </w:rPr>
        <w:t>люди</w:t>
      </w:r>
      <w:r>
        <w:rPr>
          <w:lang w:val="ru_RU" w:bidi="ru_RU"/>
        </w:rPr>
        <w:t xml:space="preserve"> имели мудрость. Бог щедро дарует мудрость тем, кто о ней просит, именно об этом написанном в этом тексте в форме еврейской </w:t>
      </w:r>
      <w:r>
        <w:rPr>
          <w:lang w:val="ru_RU" w:bidi="ru_RU"/>
        </w:rPr>
        <w:t>поэзии</w:t>
      </w:r>
      <w:r>
        <w:rPr>
          <w:lang w:val="ru_RU" w:bidi="ru_RU"/>
        </w:rPr>
        <w:t xml:space="preserve"> и в Послании Иакова 1:5.</w:t>
      </w:r>
    </w:p>
    <w:p>
      <w:pPr/>
      <w:r>
        <w:rPr>
          <w:lang w:val="ru_RU" w:bidi="ru_RU"/>
        </w:rPr>
      </w:r>
      <w:r>
        <w:rPr>
          <w:lang w:val="ru_RU" w:bidi="ru_RU"/>
        </w:rPr>
        <w:t>Мудрость описывается как женщина, которая публично обращается ко всем. Она приглашает всех прийти в её дом и разделить с ней пир. Это означает, что люди слушают мудрость и повинуются мудрому наставлению. Так люди обретают мудрость. Следование мудрым наставлениям ведёт к здоровью, богатству, успеху и чести. Это те принципы, которые родители заметили в своей жизни и теперь хотят, чтобы их сын жил именно так.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Бог создал мудрость прежде всего творения. Она уже была с Богом, когда Он создавал мир. Мудрость была полна радости и восторга, когда Бог создавал </w:t>
      </w:r>
      <w:r>
        <w:rPr>
          <w:lang w:val="ru_RU" w:bidi="ru_RU"/>
        </w:rPr>
        <w:t>мир</w:t>
      </w:r>
      <w:r>
        <w:rPr>
          <w:lang w:val="ru_RU" w:bidi="ru_RU"/>
        </w:rPr>
        <w:t xml:space="preserve"> и всех людей. Это показывает, что мудрости можно научиться, изучая </w:t>
      </w:r>
      <w:r>
        <w:rPr>
          <w:lang w:val="ru_RU" w:bidi="ru_RU"/>
        </w:rPr>
        <w:t>творение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В этом поэтическом разделе также говорится о глупости, которая описывается как женщина, которая ничего не знает и полна гордости. Она плохо обращается с другими людьми. Как и мудрость, глупость также зовёт всех и приглашает на пир. Но следование её наставлениям приводит к опасности, страданиям, бедам, </w:t>
      </w:r>
      <w:r>
        <w:rPr>
          <w:lang w:val="ru_RU" w:bidi="ru_RU"/>
        </w:rPr>
        <w:t>стыду</w:t>
      </w:r>
      <w:r>
        <w:rPr>
          <w:lang w:val="ru_RU" w:bidi="ru_RU"/>
        </w:rPr>
        <w:t xml:space="preserve"> и смерти.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Притчи 10:1–30:33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В этом разделе книги Притчи собраны тексты в форме еврейской поэзии, поговорки и короткие наставления. Некоторые из них были написаны или собраны людьми, чьи имена известны. К ним относят </w:t>
      </w:r>
      <w:r>
        <w:rPr>
          <w:lang w:val="ru_RU" w:bidi="ru_RU"/>
        </w:rPr>
        <w:t>Соломон</w:t>
      </w:r>
      <w:r>
        <w:rPr>
          <w:lang w:val="ru_RU" w:bidi="ru_RU"/>
        </w:rPr>
        <w:t xml:space="preserve">, </w:t>
      </w:r>
      <w:r>
        <w:rPr>
          <w:lang w:val="ru_RU" w:bidi="ru_RU"/>
        </w:rPr>
        <w:t>Езекия</w:t>
      </w:r>
      <w:r>
        <w:rPr>
          <w:lang w:val="ru_RU" w:bidi="ru_RU"/>
        </w:rPr>
        <w:t xml:space="preserve"> и Агур. Другие были написаны или собраны людьми, чьи имена не указаны. Этот список включает в себя изречения мудрецов (Прит.22:17 – 24:34).</w:t>
      </w:r>
    </w:p>
    <w:p>
      <w:pPr/>
      <w:r>
        <w:rPr>
          <w:lang w:val="ru_RU" w:bidi="ru_RU"/>
        </w:rPr>
      </w:r>
      <w:r>
        <w:rPr>
          <w:lang w:val="ru_RU" w:bidi="ru_RU"/>
        </w:rPr>
        <w:t>Люди могут стать мудрыми, когда Бог дарует им мудрость. Так было в случае с Соломоном, история об этом записана в Третьей книге Царств 3:1–15. Люди также могут стать мудрыми, изучая окружающий мир. Это включает в себя изучение растений, животных, погоды, других людей и всего, что создал Бог. По мере изучения люди приобретают знания и начинают понимать то, как устроена жизнь. Это уроки, которые они усвоили, и закономерности, которые они заметили. Когда знания и понимание сочетаются с уважением Бога и почитанием к Нему, они становятся благочестивой мудростью.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На протяжении сотен лет в Израиле мудрые люди делились с другими этими уроками и наблюдениями. Они передавали их через тексты, написанные в форме еврейской поэзии, через поговорки и притчи. В этом поэтическом разделе содержатся наставления по многим различным вопросам. Сюда вошли наставления о гневе, зависти, спорах, еде, чести, смирении и гордости. Они включают обсуждение вопросов отношений в семье между мужьями и жёнами и между родителями и детьми, а также отношений в обществе между мужчинами и женщинами и между друзьями и </w:t>
      </w:r>
      <w:r>
        <w:rPr>
          <w:lang w:val="ru_RU" w:bidi="ru_RU"/>
        </w:rPr>
        <w:t>ближними</w:t>
      </w:r>
      <w:r>
        <w:rPr>
          <w:lang w:val="ru_RU" w:bidi="ru_RU"/>
        </w:rPr>
        <w:t xml:space="preserve">. Здесь рассматриваются вопросы финансов и отношений между богатыми и бедными людьми. Сюда вошли наставления о </w:t>
      </w:r>
      <w:r>
        <w:rPr>
          <w:lang w:val="ru_RU" w:bidi="ru_RU"/>
        </w:rPr>
        <w:t>труде</w:t>
      </w:r>
      <w:r>
        <w:rPr>
          <w:lang w:val="ru_RU" w:bidi="ru_RU"/>
        </w:rPr>
        <w:t>, лени, земледелии, бизнесе и торговле. Они включают вопросы о справедливости, суде и управлении. Они также касаются разума и сердца, того, как и что говорить, и того, как и что слушать. Все эти наставления учат поступать правильно и справедливо.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Притчи 31:1–9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В этом разделе книги Притчи мать обращается к своему сыну. Неизвестно, кем был царь Лемуил, но мудрость его матери была от Бога. Некоторые из её советов были похожи на наставления отца в книге Притчи 1–9. Мать предостерегает Лемуила от сексуальных грехов.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Большая часть её советов касалась того, как мудро править, будучи </w:t>
      </w:r>
      <w:r>
        <w:rPr>
          <w:lang w:val="ru_RU" w:bidi="ru_RU"/>
        </w:rPr>
        <w:t>царём</w:t>
      </w:r>
      <w:r>
        <w:rPr>
          <w:lang w:val="ru_RU" w:bidi="ru_RU"/>
        </w:rPr>
        <w:t>. Её советы согласовывались с Божьими постановлениями для царей, изложенными в книге Второзаконие 17:17–20. Они говорят о запрете иметь множество жён и о необходимости помнить о том, что было заповедано. В Израиле существовал Закон Моисея, забывая который, цари начинали угнетать и несправедливо обращаться с народом.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Вместо этого Лемуил должен был защищать бедных и помогать </w:t>
      </w:r>
      <w:r>
        <w:rPr>
          <w:lang w:val="ru_RU" w:bidi="ru_RU"/>
        </w:rPr>
        <w:t>нищим</w:t>
      </w:r>
      <w:r>
        <w:rPr>
          <w:lang w:val="ru_RU" w:bidi="ru_RU"/>
        </w:rPr>
        <w:t>. Это описывается как заступничество за тех, кто не может постоять за себя. Как правитель, Лемуил имел больше власти, чем другие люди, поэтому он должен был использовать эту власть, чтобы заботиться о других людях и быть справедливым.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Притчи 31:10–31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Последний раздел книги Притчей — это </w:t>
      </w:r>
      <w:r>
        <w:rPr>
          <w:lang w:val="ru_RU" w:bidi="ru_RU"/>
        </w:rPr>
        <w:t>акростих.</w:t>
      </w:r>
      <w:r>
        <w:rPr>
          <w:lang w:val="ru_RU" w:bidi="ru_RU"/>
        </w:rPr>
        <w:t xml:space="preserve"> В нём рассказывается о человеке, который прислушался к мудрости, о которой говорится в книге Притчи 8:6.</w:t>
      </w:r>
    </w:p>
    <w:p>
      <w:pPr/>
      <w:r>
        <w:rPr>
          <w:lang w:val="ru_RU" w:bidi="ru_RU"/>
        </w:rPr>
      </w:r>
      <w:r>
        <w:rPr>
          <w:lang w:val="ru_RU" w:bidi="ru_RU"/>
        </w:rPr>
        <w:t>Этот человек усвоил уроки, преподанные в книге Притчи, и применил их на практике во всех сферах своей жизни.</w:t>
      </w:r>
    </w:p>
    <w:p>
      <w:pPr/>
      <w:r>
        <w:rPr>
          <w:lang w:val="ru_RU" w:bidi="ru_RU"/>
        </w:rPr>
      </w:r>
      <w:r>
        <w:rPr>
          <w:lang w:val="ru_RU" w:bidi="ru_RU"/>
        </w:rPr>
        <w:t>Предыдущие стихи в книге Притчи описывают мудрость как женщину, и в этом разделе человек, научившийся мудрости, описывается как превосходная женщина. Этот человек подобен сильной и умной женщине, которая заботится обо всём и обо всех, за кого она несёт ответственность.</w:t>
      </w:r>
    </w:p>
    <w:p>
      <w:pPr/>
      <w:r>
        <w:rPr>
          <w:lang w:val="ru_RU" w:bidi="ru_RU"/>
        </w:rPr>
      </w:r>
      <w:r>
        <w:rPr>
          <w:lang w:val="ru_RU" w:bidi="ru_RU"/>
        </w:rPr>
        <w:t>Она безвозмездно помогает тем, кто нуждается в помощи. Она тщательно продумывает планы и много работает. Она смелая и не беспокоится о будущем. Члены её семьи и её города доверяют ей.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По тому, как она живет, всем понятно, что она чтит Бога. Это заставляет людей уважать её. Её уважают не за красоту или обаяние, а потому, что она мудра сердцем и в своих поступках. 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