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PHM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Филимон 1:1–25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Многие люди хотели помешать </w:t>
      </w:r>
      <w:r>
        <w:rPr>
          <w:lang w:val="ru_RU" w:bidi="ru_RU"/>
        </w:rPr>
        <w:t>Павлу</w:t>
      </w:r>
      <w:r>
        <w:rPr>
          <w:lang w:val="ru_RU" w:bidi="ru_RU"/>
        </w:rPr>
        <w:t xml:space="preserve"> распространять </w:t>
      </w:r>
      <w:r>
        <w:rPr>
          <w:lang w:val="ru_RU" w:bidi="ru_RU"/>
        </w:rPr>
        <w:t>Благую Весть</w:t>
      </w:r>
      <w:r>
        <w:rPr>
          <w:lang w:val="ru_RU" w:bidi="ru_RU"/>
        </w:rPr>
        <w:t xml:space="preserve"> об </w:t>
      </w:r>
      <w:r>
        <w:rPr>
          <w:lang w:val="ru_RU" w:bidi="ru_RU"/>
        </w:rPr>
        <w:t>Иисусе</w:t>
      </w:r>
      <w:r>
        <w:rPr>
          <w:lang w:val="ru_RU" w:bidi="ru_RU"/>
        </w:rPr>
        <w:t>. За это его посадили в тюрьму.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Он приветствовал </w:t>
      </w:r>
      <w:r>
        <w:rPr>
          <w:lang w:val="ru_RU" w:bidi="ru_RU"/>
        </w:rPr>
        <w:t>Филимона</w:t>
      </w:r>
      <w:r>
        <w:rPr>
          <w:lang w:val="ru_RU" w:bidi="ru_RU"/>
        </w:rPr>
        <w:t xml:space="preserve"> как дорогого друга и брата. Они вместе трудились над распространением Благой Вести и укреплением </w:t>
      </w:r>
      <w:r>
        <w:rPr>
          <w:lang w:val="ru_RU" w:bidi="ru_RU"/>
        </w:rPr>
        <w:t>Божьего народа</w:t>
      </w:r>
      <w:r>
        <w:rPr>
          <w:lang w:val="ru_RU" w:bidi="ru_RU"/>
        </w:rPr>
        <w:t>. Филимон был верен Иисусу и проявлял любовь к другим людям. Это наполняло Павла благодарностью и радостью.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Филимон и Павел очень любили друг друга. Павел не хотел использовать свою власть </w:t>
      </w:r>
      <w:r>
        <w:rPr>
          <w:lang w:val="ru_RU" w:bidi="ru_RU"/>
        </w:rPr>
        <w:t>апостола</w:t>
      </w:r>
      <w:r>
        <w:rPr>
          <w:lang w:val="ru_RU" w:bidi="ru_RU"/>
        </w:rPr>
        <w:t>, чтобы отдавать Филимону приказы. Вместо этого он попросил Филимона сделать что-то, исходя из их взаимной любви.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Павел просил Филимона не наказывать </w:t>
      </w:r>
      <w:r>
        <w:rPr>
          <w:lang w:val="ru_RU" w:bidi="ru_RU"/>
        </w:rPr>
        <w:t>Онисима</w:t>
      </w:r>
      <w:r>
        <w:rPr>
          <w:lang w:val="ru_RU" w:bidi="ru_RU"/>
        </w:rPr>
        <w:t xml:space="preserve">. Во времена, когда жил Павел, Филимон имел право даже казнить Онисима. Всё потому, что Онисим был </w:t>
      </w:r>
      <w:r>
        <w:rPr>
          <w:lang w:val="ru_RU" w:bidi="ru_RU"/>
        </w:rPr>
        <w:t>рабом</w:t>
      </w:r>
      <w:r>
        <w:rPr>
          <w:lang w:val="ru_RU" w:bidi="ru_RU"/>
        </w:rPr>
        <w:t xml:space="preserve"> Филимона, сбежавшим от него. Но Павел хотел, чтобы Филимон принял Онисима обратно.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Онисим помогал заботиться о Павле, когда тот был в тюрьме. Он стал так же близок Павлу, как сын для отца. Павел хотел, чтобы Филимон относился к Онисиму не как к рабу, а как к брату. Онисим теперь мог быть так же дорог Филимону, как Павел, потому, что Филимон и Онисим теперь были братьями в </w:t>
      </w:r>
      <w:r>
        <w:rPr>
          <w:lang w:val="ru_RU" w:bidi="ru_RU"/>
        </w:rPr>
        <w:t>Божьей семье</w:t>
      </w:r>
      <w:r>
        <w:rPr>
          <w:lang w:val="ru_RU" w:bidi="ru_RU"/>
        </w:rPr>
        <w:t xml:space="preserve">. Они могли снова быть вместе в </w:t>
      </w:r>
      <w:r>
        <w:rPr>
          <w:lang w:val="ru_RU" w:bidi="ru_RU"/>
        </w:rPr>
        <w:t>мире</w:t>
      </w:r>
      <w:r>
        <w:rPr>
          <w:lang w:val="ru_RU" w:bidi="ru_RU"/>
        </w:rPr>
        <w:t>, потому что принадлежали Иисусу.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Павел был готов заплатить Филимону за всё, что Онисим у него взял или сделал плохого. Павел также хотел, чтобы Филимон относился к Онисиму так же, как он относился бы к Павлу. Это показывало, насколько тесно Павел был связан с Онисимом. Это были такие же близкие отношения, как отношения между Иисусом и Его </w:t>
      </w:r>
      <w:r>
        <w:rPr>
          <w:lang w:val="ru_RU" w:bidi="ru_RU"/>
        </w:rPr>
        <w:t xml:space="preserve">учениками, </w:t>
      </w:r>
      <w:r>
        <w:rPr>
          <w:lang w:val="ru_RU" w:bidi="ru_RU"/>
        </w:rPr>
        <w:t>о которых сказано в Евангелии от Матфея 10:40–42. Павел верил, что Филимон сделает даже больше, чем Павел его просил. Это свидетельствовало о надежде Павла на то, что Филимон отпустит Онисима на свободу.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