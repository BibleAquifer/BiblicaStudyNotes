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JER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1:1–19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Иеремия</w:t>
      </w:r>
      <w:r>
        <w:rPr>
          <w:lang w:val="ru_RU" w:bidi="ru_RU"/>
        </w:rPr>
        <w:t xml:space="preserve"> был </w:t>
      </w:r>
      <w:r>
        <w:rPr>
          <w:lang w:val="ru_RU" w:bidi="ru_RU"/>
        </w:rPr>
        <w:t>избран</w:t>
      </w:r>
      <w:r>
        <w:rPr>
          <w:lang w:val="ru_RU" w:bidi="ru_RU"/>
        </w:rPr>
        <w:t xml:space="preserve"> </w:t>
      </w:r>
      <w:r>
        <w:rPr>
          <w:lang w:val="ru_RU" w:bidi="ru_RU"/>
        </w:rPr>
        <w:t>Богом</w:t>
      </w:r>
      <w:r>
        <w:rPr>
          <w:lang w:val="ru_RU" w:bidi="ru_RU"/>
        </w:rPr>
        <w:t xml:space="preserve"> быть </w:t>
      </w:r>
      <w:r>
        <w:rPr>
          <w:lang w:val="ru_RU" w:bidi="ru_RU"/>
        </w:rPr>
        <w:t>пророком</w:t>
      </w:r>
      <w:r>
        <w:rPr>
          <w:lang w:val="ru_RU" w:bidi="ru_RU"/>
        </w:rPr>
        <w:t xml:space="preserve">. Иеремия не думал, что сможет выполнить </w:t>
      </w:r>
      <w:r>
        <w:rPr>
          <w:lang w:val="ru_RU" w:bidi="ru_RU"/>
        </w:rPr>
        <w:t>служение</w:t>
      </w:r>
      <w:r>
        <w:rPr>
          <w:lang w:val="ru_RU" w:bidi="ru_RU"/>
        </w:rPr>
        <w:t>, которое ему определил Бог.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Его сомнения были подобны тем, которые испытывал </w:t>
      </w:r>
      <w:r>
        <w:rPr>
          <w:lang w:val="ru_RU" w:bidi="ru_RU"/>
        </w:rPr>
        <w:t>Моисей</w:t>
      </w:r>
      <w:r>
        <w:rPr>
          <w:lang w:val="ru_RU" w:bidi="ru_RU"/>
        </w:rPr>
        <w:t xml:space="preserve"> за сотни лет до этого (Исх.3–4). Бог велел Моисею говорить с фараоном </w:t>
      </w:r>
      <w:r>
        <w:rPr>
          <w:lang w:val="ru_RU" w:bidi="ru_RU"/>
        </w:rPr>
        <w:t>Египта</w:t>
      </w:r>
      <w:r>
        <w:rPr>
          <w:lang w:val="ru_RU" w:bidi="ru_RU"/>
        </w:rPr>
        <w:t>. Моисей тогда сказал Богу, что он не умеет хорошо говорить.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сказал Иеремии говорить к народам и царствам. Он должен был говорить к </w:t>
      </w:r>
      <w:r>
        <w:rPr>
          <w:lang w:val="ru_RU" w:bidi="ru_RU"/>
        </w:rPr>
        <w:t>царям</w:t>
      </w:r>
      <w:r>
        <w:rPr>
          <w:lang w:val="ru_RU" w:bidi="ru_RU"/>
        </w:rPr>
        <w:t xml:space="preserve">, чиновникам, </w:t>
      </w:r>
      <w:r>
        <w:rPr>
          <w:lang w:val="ru_RU" w:bidi="ru_RU"/>
        </w:rPr>
        <w:t>священникам</w:t>
      </w:r>
      <w:r>
        <w:rPr>
          <w:lang w:val="ru_RU" w:bidi="ru_RU"/>
        </w:rPr>
        <w:t xml:space="preserve"> и народу </w:t>
      </w:r>
      <w:r>
        <w:rPr>
          <w:lang w:val="ru_RU" w:bidi="ru_RU"/>
        </w:rPr>
        <w:t>Южного Царства</w:t>
      </w:r>
      <w:r>
        <w:rPr>
          <w:lang w:val="ru_RU" w:bidi="ru_RU"/>
        </w:rPr>
        <w:t>. Иеремия тоже сказал Богу, что он не умеет хорошо говорить.</w:t>
      </w:r>
    </w:p>
    <w:p>
      <w:pPr/>
      <w:r>
        <w:rPr>
          <w:lang w:val="ru_RU" w:bidi="ru_RU"/>
        </w:rPr>
      </w:r>
      <w:r>
        <w:rPr>
          <w:lang w:val="ru_RU" w:bidi="ru_RU"/>
        </w:rPr>
        <w:t>Это не было проблемой для Бога. Бог дал Иеремии слова, которые нужно было сказать. Бог предупредил Иеремию, что люди, к которым он будет обращаться, будут действовать против него. Это значит, что они не будут его слушать и попытаются помешать ему говорить.</w:t>
      </w:r>
    </w:p>
    <w:p>
      <w:pPr/>
      <w:r>
        <w:rPr>
          <w:lang w:val="ru_RU" w:bidi="ru_RU"/>
        </w:rPr>
      </w:r>
      <w:r>
        <w:rPr>
          <w:lang w:val="ru_RU" w:bidi="ru_RU"/>
        </w:rPr>
        <w:t>Видение</w:t>
      </w:r>
      <w:r>
        <w:rPr>
          <w:lang w:val="ru_RU" w:bidi="ru_RU"/>
        </w:rPr>
        <w:t xml:space="preserve"> о кипящем котле было </w:t>
      </w:r>
      <w:r>
        <w:rPr>
          <w:lang w:val="ru_RU" w:bidi="ru_RU"/>
        </w:rPr>
        <w:t>пророчеством о суде</w:t>
      </w:r>
      <w:r>
        <w:rPr>
          <w:lang w:val="ru_RU" w:bidi="ru_RU"/>
        </w:rPr>
        <w:t xml:space="preserve"> над Южным Царством. Это был пример пророчеств о </w:t>
      </w:r>
      <w:r>
        <w:rPr>
          <w:lang w:val="ru_RU" w:bidi="ru_RU"/>
        </w:rPr>
        <w:t>суде</w:t>
      </w:r>
      <w:r>
        <w:rPr>
          <w:lang w:val="ru_RU" w:bidi="ru_RU"/>
        </w:rPr>
        <w:t>, которые Иеремия будет передавать многие годы. Бог не хотел, чтобы Иеремия боялся людей, к которым он обращался. Бог обещал быть с Иеремией и защищать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2:1–12:17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Пророчества Иеремии о суде объясняли, как и почему 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 будет осуждён. Эти пророчества были похожи на пророчества о суде, которые передавал </w:t>
      </w:r>
      <w:r>
        <w:rPr>
          <w:lang w:val="ru_RU" w:bidi="ru_RU"/>
        </w:rPr>
        <w:t>Исаия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Служение пророка было очень тяжёлым для Иеремии. Он плакал и страдал от глубокой печали и боли. Внутри себя он переживал </w:t>
      </w:r>
      <w:r>
        <w:rPr>
          <w:lang w:val="ru_RU" w:bidi="ru_RU"/>
        </w:rPr>
        <w:t>Божий гнев</w:t>
      </w:r>
      <w:r>
        <w:rPr>
          <w:lang w:val="ru_RU" w:bidi="ru_RU"/>
        </w:rPr>
        <w:t xml:space="preserve">, подобный горящему огню. Народ и вожди Южного Царства не были верны </w:t>
      </w:r>
      <w:r>
        <w:rPr>
          <w:lang w:val="ru_RU" w:bidi="ru_RU"/>
        </w:rPr>
        <w:t>Синайскому завету</w:t>
      </w:r>
      <w:r>
        <w:rPr>
          <w:lang w:val="ru_RU" w:bidi="ru_RU"/>
        </w:rPr>
        <w:t xml:space="preserve">. Они не соблюдали </w:t>
      </w:r>
      <w:r>
        <w:rPr>
          <w:lang w:val="ru_RU" w:bidi="ru_RU"/>
        </w:rPr>
        <w:t>Десять заповедей</w:t>
      </w:r>
      <w:r>
        <w:rPr>
          <w:lang w:val="ru_RU" w:bidi="ru_RU"/>
        </w:rPr>
        <w:t xml:space="preserve">. Они не относились к другим так, как Бог их учил в </w:t>
      </w:r>
      <w:r>
        <w:rPr>
          <w:lang w:val="ru_RU" w:bidi="ru_RU"/>
        </w:rPr>
        <w:t>Законе Моисея</w:t>
      </w:r>
      <w:r>
        <w:rPr>
          <w:lang w:val="ru_RU" w:bidi="ru_RU"/>
        </w:rPr>
        <w:t xml:space="preserve">. Они плохо обращались с </w:t>
      </w:r>
      <w:r>
        <w:rPr>
          <w:lang w:val="ru_RU" w:bidi="ru_RU"/>
        </w:rPr>
        <w:t>нищими</w:t>
      </w:r>
      <w:r>
        <w:rPr>
          <w:lang w:val="ru_RU" w:bidi="ru_RU"/>
        </w:rPr>
        <w:t xml:space="preserve">. Они поклонялись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 вместо того, чтобы </w:t>
      </w:r>
      <w:r>
        <w:rPr>
          <w:lang w:val="ru_RU" w:bidi="ru_RU"/>
        </w:rPr>
        <w:t>поклоняться только Богу</w:t>
      </w:r>
      <w:r>
        <w:rPr>
          <w:lang w:val="ru_RU" w:bidi="ru_RU"/>
        </w:rPr>
        <w:t xml:space="preserve">. Они не </w:t>
      </w:r>
      <w:r>
        <w:rPr>
          <w:lang w:val="ru_RU" w:bidi="ru_RU"/>
        </w:rPr>
        <w:t>стыдились</w:t>
      </w:r>
      <w:r>
        <w:rPr>
          <w:lang w:val="ru_RU" w:bidi="ru_RU"/>
        </w:rPr>
        <w:t xml:space="preserve"> этого и ожидали, что Бог продолжит их благословлять. Это показывало, что они не только говорили ложь, но и жили во лжи. Это показывало, что у них не было ни разума, ни </w:t>
      </w:r>
      <w:r>
        <w:rPr>
          <w:lang w:val="ru_RU" w:bidi="ru_RU"/>
        </w:rPr>
        <w:t>мудрости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не научились на примере </w:t>
      </w:r>
      <w:r>
        <w:rPr>
          <w:lang w:val="ru_RU" w:bidi="ru_RU"/>
        </w:rPr>
        <w:t>Северного Царства</w:t>
      </w:r>
      <w:r>
        <w:rPr>
          <w:lang w:val="ru_RU" w:bidi="ru_RU"/>
        </w:rPr>
        <w:t xml:space="preserve"> и не извлекли уроков из прошлого, когда Бог вершил над ними суд. Аисты и другие птицы были мудрее, чем Божий народ. Божий народ не служил Ему всем своим </w:t>
      </w:r>
      <w:r>
        <w:rPr>
          <w:lang w:val="ru_RU" w:bidi="ru_RU"/>
        </w:rPr>
        <w:t>сердцем</w:t>
      </w:r>
      <w:r>
        <w:rPr>
          <w:lang w:val="ru_RU" w:bidi="ru_RU"/>
        </w:rPr>
        <w:t xml:space="preserve">. Бог описывал это, как будто Его народ не был </w:t>
      </w:r>
      <w:r>
        <w:rPr>
          <w:lang w:val="ru_RU" w:bidi="ru_RU"/>
        </w:rPr>
        <w:t>обрезан</w:t>
      </w:r>
      <w:r>
        <w:rPr>
          <w:lang w:val="ru_RU" w:bidi="ru_RU"/>
        </w:rPr>
        <w:t xml:space="preserve"> в своём сердце, хотя у него было обрезание на теле. Таким образом, на телах снаружи знак Божьего </w:t>
      </w:r>
      <w:r>
        <w:rPr>
          <w:lang w:val="ru_RU" w:bidi="ru_RU"/>
        </w:rPr>
        <w:t>завета</w:t>
      </w:r>
      <w:r>
        <w:rPr>
          <w:lang w:val="ru_RU" w:bidi="ru_RU"/>
        </w:rPr>
        <w:t xml:space="preserve"> был, однако жизнь и выбор, который делал народ, показывали, что он не уважает и не почитает Бога. Это касалось как простого народа, так и правителей Южного Царства. Цари, священники и пророки не следовали Божьему примеру, как быть истинными </w:t>
      </w:r>
      <w:r>
        <w:rPr>
          <w:lang w:val="ru_RU" w:bidi="ru_RU"/>
        </w:rPr>
        <w:t>правителями</w:t>
      </w:r>
      <w:r>
        <w:rPr>
          <w:lang w:val="ru_RU" w:bidi="ru_RU"/>
        </w:rPr>
        <w:t xml:space="preserve">. Они не знали Божьих законов и не вели народ в послушании Богу. Они лгали, говоря, что всё идёт хорошо и что народ живёт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. В результате всего этого Бог больше не будет удерживать свершения над ними </w:t>
      </w:r>
      <w:r>
        <w:rPr>
          <w:lang w:val="ru_RU" w:bidi="ru_RU"/>
        </w:rPr>
        <w:t>проклятий завета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жаждал </w:t>
      </w:r>
      <w:r>
        <w:rPr>
          <w:lang w:val="ru_RU" w:bidi="ru_RU"/>
        </w:rPr>
        <w:t>простить</w:t>
      </w:r>
      <w:r>
        <w:rPr>
          <w:lang w:val="ru_RU" w:bidi="ru_RU"/>
        </w:rPr>
        <w:t xml:space="preserve"> Свой народ. Он хотел, чтобы они отвернулись от своих </w:t>
      </w:r>
      <w:r>
        <w:rPr>
          <w:lang w:val="ru_RU" w:bidi="ru_RU"/>
        </w:rPr>
        <w:t>грехов</w:t>
      </w:r>
      <w:r>
        <w:rPr>
          <w:lang w:val="ru_RU" w:bidi="ru_RU"/>
        </w:rPr>
        <w:t xml:space="preserve">, </w:t>
      </w:r>
      <w:r>
        <w:rPr>
          <w:lang w:val="ru_RU" w:bidi="ru_RU"/>
        </w:rPr>
        <w:t>покаялись</w:t>
      </w:r>
      <w:r>
        <w:rPr>
          <w:lang w:val="ru_RU" w:bidi="ru_RU"/>
        </w:rPr>
        <w:t xml:space="preserve"> и следовали за Ним. Но они отказались. Поэтому Бог сказал Иеремии перестать </w:t>
      </w:r>
      <w:r>
        <w:rPr>
          <w:lang w:val="ru_RU" w:bidi="ru_RU"/>
        </w:rPr>
        <w:t>молиться</w:t>
      </w:r>
      <w:r>
        <w:rPr>
          <w:lang w:val="ru_RU" w:bidi="ru_RU"/>
        </w:rPr>
        <w:t xml:space="preserve"> о том, чтобы Бог проявил к ним </w:t>
      </w:r>
      <w:r>
        <w:rPr>
          <w:lang w:val="ru_RU" w:bidi="ru_RU"/>
        </w:rPr>
        <w:t>милосердие</w:t>
      </w:r>
      <w:r>
        <w:rPr>
          <w:lang w:val="ru_RU" w:bidi="ru_RU"/>
        </w:rPr>
        <w:t xml:space="preserve">. Бог будет использовать </w:t>
      </w:r>
      <w:r>
        <w:rPr>
          <w:lang w:val="ru_RU" w:bidi="ru_RU"/>
        </w:rPr>
        <w:t>вавилонское</w:t>
      </w:r>
      <w:r>
        <w:rPr>
          <w:lang w:val="ru_RU" w:bidi="ru_RU"/>
        </w:rPr>
        <w:t xml:space="preserve"> войско как </w:t>
      </w:r>
      <w:r>
        <w:rPr>
          <w:lang w:val="ru_RU" w:bidi="ru_RU"/>
        </w:rPr>
        <w:t xml:space="preserve">орудие </w:t>
      </w:r>
      <w:r>
        <w:rPr>
          <w:lang w:val="ru_RU" w:bidi="ru_RU"/>
        </w:rPr>
        <w:t xml:space="preserve">суда над Южным Царством. </w:t>
      </w:r>
      <w:r>
        <w:rPr>
          <w:lang w:val="ru_RU" w:bidi="ru_RU"/>
        </w:rPr>
        <w:t>Храм</w:t>
      </w:r>
      <w:r>
        <w:rPr>
          <w:lang w:val="ru_RU" w:bidi="ru_RU"/>
        </w:rPr>
        <w:t xml:space="preserve"> будет разрушен. Люди будут изгнаны из земли, которую им дал Бог. Бог предупреждал </w:t>
      </w:r>
      <w:r>
        <w:rPr>
          <w:lang w:val="ru_RU" w:bidi="ru_RU"/>
        </w:rPr>
        <w:t>Соломона</w:t>
      </w:r>
      <w:r>
        <w:rPr>
          <w:lang w:val="ru_RU" w:bidi="ru_RU"/>
        </w:rPr>
        <w:t xml:space="preserve"> об этом суде (3Цар.9:6–9). Однако Бог обещал, что не уничтожит Свой народ полностью. Он всегда позволит некоторым остаться в живых. Таким образом, Бог останется верен Своему </w:t>
      </w:r>
      <w:r>
        <w:rPr>
          <w:lang w:val="ru_RU" w:bidi="ru_RU"/>
        </w:rPr>
        <w:t>завету с Давидом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также дал Иеремии пророчества полные надежд, чтобы рассказать о времени в будущем, когда Бог будет жить со Своим народом и править всем </w:t>
      </w:r>
      <w:r>
        <w:rPr>
          <w:lang w:val="ru_RU" w:bidi="ru_RU"/>
        </w:rPr>
        <w:t>мирозданием</w:t>
      </w:r>
      <w:r>
        <w:rPr>
          <w:lang w:val="ru_RU" w:bidi="ru_RU"/>
        </w:rPr>
        <w:t xml:space="preserve"> из </w:t>
      </w:r>
      <w:r>
        <w:rPr>
          <w:lang w:val="ru_RU" w:bidi="ru_RU"/>
        </w:rPr>
        <w:t>Иерусалима</w:t>
      </w:r>
      <w:r>
        <w:rPr>
          <w:lang w:val="ru_RU" w:bidi="ru_RU"/>
        </w:rPr>
        <w:t xml:space="preserve"> как Царь. Северное и Южное Царства снова будут жить вместе на своей земле как одно царство. Бог вернёт все народы в их собственные земли. </w:t>
      </w:r>
      <w:r>
        <w:rPr>
          <w:lang w:val="ru_RU" w:bidi="ru_RU"/>
        </w:rPr>
        <w:t xml:space="preserve">Иудеи </w:t>
      </w:r>
      <w:r>
        <w:rPr>
          <w:lang w:val="ru_RU" w:bidi="ru_RU"/>
        </w:rPr>
        <w:t xml:space="preserve">будут учить другие народы о том, что Бог — это </w:t>
      </w:r>
      <w:r>
        <w:rPr>
          <w:lang w:val="ru_RU" w:bidi="ru_RU"/>
        </w:rPr>
        <w:t>Господь</w:t>
      </w:r>
      <w:r>
        <w:rPr>
          <w:lang w:val="ru_RU" w:bidi="ru_RU"/>
        </w:rPr>
        <w:t>, Который правит всеми. Каждому народу будет предложено поступать так, как Бог научил Свой народ. И каждый, кто будет чтить Бога, станет частью Божьего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13:1–24:10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неоднократно передавал пророчества о Божьем суде различными способами. Некоторые из них он передавал через</w:t>
      </w:r>
      <w:r>
        <w:rPr>
          <w:lang w:val="ru_RU" w:bidi="ru_RU"/>
        </w:rPr>
        <w:t xml:space="preserve"> пророческие действия</w:t>
      </w:r>
      <w:r>
        <w:rPr>
          <w:lang w:val="ru_RU" w:bidi="ru_RU"/>
        </w:rPr>
        <w:t xml:space="preserve">. Так было с льняным поясом и глиняным кувшином гончара. Так было и с тем, что Иеремия не должен был </w:t>
      </w:r>
      <w:r>
        <w:rPr>
          <w:lang w:val="ru_RU" w:bidi="ru_RU"/>
        </w:rPr>
        <w:t>жениться</w:t>
      </w:r>
      <w:r>
        <w:rPr>
          <w:lang w:val="ru_RU" w:bidi="ru_RU"/>
        </w:rPr>
        <w:t xml:space="preserve"> или иметь детей.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Другие пророчества Иеремия были записаны в виде текстов в форме еврейской </w:t>
      </w:r>
      <w:r>
        <w:rPr>
          <w:lang w:val="ru_RU" w:bidi="ru_RU"/>
        </w:rPr>
        <w:t>поэзии</w:t>
      </w:r>
      <w:r>
        <w:rPr>
          <w:lang w:val="ru_RU" w:bidi="ru_RU"/>
        </w:rPr>
        <w:t xml:space="preserve"> или были частью разговора с кем-то, например, когда он говорил с Пасхором и чиновниками, которых послал Седекия. В Своих посланиях Бог сравнивал Свой народ с многими разными вещами. Эти образы должны были помочь людям понять, что Он хотел сказать. Он сравнивал их с мехами для вина, с глиной, которую формирует гончар, и с корзинами с инжиром. Он сравнивал их с </w:t>
      </w:r>
      <w:r>
        <w:rPr>
          <w:lang w:val="ru_RU" w:bidi="ru_RU"/>
        </w:rPr>
        <w:t xml:space="preserve">блудницей </w:t>
      </w:r>
      <w:r>
        <w:rPr>
          <w:lang w:val="ru_RU" w:bidi="ru_RU"/>
        </w:rPr>
        <w:t>и с неверной женой. В этом образе Бог был мужем, а народ и правители Южного Царства были женой. Поклонение идолам было образом их неверности Ему.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сравнил вождей с </w:t>
      </w:r>
      <w:r>
        <w:rPr>
          <w:lang w:val="ru_RU" w:bidi="ru_RU"/>
        </w:rPr>
        <w:t>пастухами</w:t>
      </w:r>
      <w:r>
        <w:rPr>
          <w:lang w:val="ru_RU" w:bidi="ru_RU"/>
        </w:rPr>
        <w:t xml:space="preserve">. В этом образе люди были Божьим стадом овец, а цари, священники и пророки были пастухами, которые уничтожали и рассеивали стадо. Иногда Бог передавал Свои сообщения через знамения. Так было, когда Бог не позволял какое-то время идти дождю. </w:t>
      </w:r>
      <w:r>
        <w:rPr>
          <w:lang w:val="ru_RU" w:bidi="ru_RU"/>
        </w:rPr>
        <w:t>Лжепророки</w:t>
      </w:r>
      <w:r>
        <w:rPr>
          <w:lang w:val="ru_RU" w:bidi="ru_RU"/>
        </w:rPr>
        <w:t xml:space="preserve"> говорили пророчества, которые не были от Бога. Они были ложными, потому что говорили о мире и обещали благополучие. Это очень разгневало Бога.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Иеремия же верно передавал Божьи пророчества. Бог предупреждал Иеремию о том, что народ и вожди будут противиться ему, и это случалось много раз. Люди отказывались слушать Иеремию и насмехались над ним. Они строили против него злые планы, били его и сажали в тюрьму. Бог обещал быть с Иеремией и спасти его от тех, кто плохо с ним обращался. Но Иеремия ужасно страдал. Ему казалось, что Бог обманывал его, когда обещал быть с ним. Однако Иеремия оставался верным Богу, несмотря на страдания. В этом он был похож на </w:t>
      </w:r>
      <w:r>
        <w:rPr>
          <w:lang w:val="ru_RU" w:bidi="ru_RU"/>
        </w:rPr>
        <w:t>Иова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Иеремия был честен с Богом, когда молился. Его молитвы похожи на псалмы из книги Псалтирь. Он кричал о помощи и жаловался, но также прославлял Бога и говорил о том, как он доверял Богу. Послание надежды в главе 23 говорило о царе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</w:t>
      </w:r>
      <w:r>
        <w:rPr>
          <w:lang w:val="ru_RU" w:bidi="ru_RU"/>
        </w:rPr>
        <w:t>Давида</w:t>
      </w:r>
      <w:r>
        <w:rPr>
          <w:lang w:val="ru_RU" w:bidi="ru_RU"/>
        </w:rPr>
        <w:t>. Он не будет похож на жадных царей Южного Царства. Он будет следовать Божьим законам о царях, записанным в книге Второзаконие 17:14–20. Этот царь назван «</w:t>
      </w:r>
      <w:r>
        <w:rPr>
          <w:lang w:val="ru_RU" w:bidi="ru_RU"/>
        </w:rPr>
        <w:t>Отрасль праведная</w:t>
      </w:r>
      <w:r>
        <w:rPr>
          <w:lang w:val="ru_RU" w:bidi="ru_RU"/>
        </w:rPr>
        <w:t>». Об этой Отрасли также пророчествовал Исаия (Ис.11:1–3).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поняли это послание надежды как </w:t>
      </w:r>
      <w:r>
        <w:rPr>
          <w:lang w:val="ru_RU" w:bidi="ru_RU"/>
        </w:rPr>
        <w:t>пророчество</w:t>
      </w:r>
      <w:r>
        <w:rPr>
          <w:lang w:val="ru_RU" w:bidi="ru_RU"/>
        </w:rPr>
        <w:t xml:space="preserve"> о </w:t>
      </w:r>
      <w:r>
        <w:rPr>
          <w:lang w:val="ru_RU" w:bidi="ru_RU"/>
        </w:rPr>
        <w:t>Мессии</w:t>
      </w:r>
      <w:r>
        <w:rPr>
          <w:lang w:val="ru_RU" w:bidi="ru_RU"/>
        </w:rPr>
        <w:t>. Авторы</w:t>
      </w:r>
      <w:r>
        <w:rPr>
          <w:lang w:val="ru_RU" w:bidi="ru_RU"/>
        </w:rPr>
        <w:t xml:space="preserve"> Нового Завета</w:t>
      </w:r>
      <w:r>
        <w:rPr>
          <w:lang w:val="ru_RU" w:bidi="ru_RU"/>
        </w:rPr>
        <w:t xml:space="preserve"> поняли его как </w:t>
      </w:r>
      <w:r>
        <w:rPr>
          <w:lang w:val="ru_RU" w:bidi="ru_RU"/>
        </w:rPr>
        <w:t>пророчество об Иисусе</w:t>
      </w:r>
      <w:r>
        <w:rPr>
          <w:lang w:val="ru_RU" w:bidi="ru_RU"/>
        </w:rPr>
        <w:t xml:space="preserve">.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— это Отрасль, которая делает людей </w:t>
      </w:r>
      <w:r>
        <w:rPr>
          <w:lang w:val="ru_RU" w:bidi="ru_RU"/>
        </w:rPr>
        <w:t xml:space="preserve">праведными </w:t>
      </w:r>
      <w:r>
        <w:rPr>
          <w:lang w:val="ru_RU" w:bidi="ru_RU"/>
        </w:rPr>
        <w:t>перед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25:1–38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объявил, что Вавилон будет править многими народами. Это пророчество было сказано в четвёртый год правления Иоакима, царя Южного Царства, в</w:t>
      </w:r>
      <w:r>
        <w:rPr>
          <w:lang w:val="ru_RU" w:bidi="ru_RU"/>
        </w:rPr>
        <w:t xml:space="preserve"> 605 году до н.э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Народы должны будут служить Вавилону </w:t>
      </w:r>
      <w:r>
        <w:rPr>
          <w:lang w:val="ru_RU" w:bidi="ru_RU"/>
        </w:rPr>
        <w:t>70 лет</w:t>
      </w:r>
      <w:r>
        <w:rPr>
          <w:lang w:val="ru_RU" w:bidi="ru_RU"/>
        </w:rPr>
        <w:t xml:space="preserve">. Это пророчество о суде описывается в образе чаши, наполненной вином. Вино — это образ Божьего гнева. </w:t>
      </w:r>
    </w:p>
    <w:p>
      <w:pPr/>
      <w:r>
        <w:rPr>
          <w:lang w:val="ru_RU" w:bidi="ru_RU"/>
        </w:rPr>
      </w:r>
      <w:r>
        <w:rPr>
          <w:lang w:val="ru_RU" w:bidi="ru_RU"/>
        </w:rPr>
        <w:t>Правители Южного Царства должны были испить из этой чаши, так же как и правители народов, окружавших Южное Царство. Они не могли отказаться пить, потому что этому необходимо было случиться. Это говорило о том, что Бог собирался совершить над ними суд.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Пророчества Иеремии, записанные в главах с 46 по 51, объясняют суд над этими народами. Бог использует царя </w:t>
      </w:r>
      <w:r>
        <w:rPr>
          <w:lang w:val="ru_RU" w:bidi="ru_RU"/>
        </w:rPr>
        <w:t>Навуходоносора</w:t>
      </w:r>
      <w:r>
        <w:rPr>
          <w:lang w:val="ru_RU" w:bidi="ru_RU"/>
        </w:rPr>
        <w:t xml:space="preserve"> как орудие для совершения Своего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26:1–29:32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Иоаким был царём, группа священников, пророков и чиновников чуть не убила Иеремию. А когда царём был Седекия, лжепророк Анания пытался доказать, что Иеремия лжёт. Анания пророчествовал о том, что шло вразрез с пророчествами Иеремии. Шемаия тоже был лжепророком. Он жил в </w:t>
      </w:r>
      <w:r>
        <w:rPr>
          <w:lang w:val="ru_RU" w:bidi="ru_RU"/>
        </w:rPr>
        <w:t>изгнании</w:t>
      </w:r>
      <w:r>
        <w:rPr>
          <w:lang w:val="ru_RU" w:bidi="ru_RU"/>
        </w:rPr>
        <w:t xml:space="preserve"> в Вавилоне и говорил иудеям о том, что противоречило словам Иеремии.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Эти примеры показывают, что народ и правители Южного Царства решительно выступали против Иеремии и его пророчеств. Они делали это как до, так и после того, как Вавилон захватил Южное Царство. Данный раздел содержит письмо Иеремии, адресованное жителям Южного Царства, находящимся в плену в Вавилоне. Они были первой группой иудеев, которых Навуходоносор заставил покинуть </w:t>
      </w:r>
      <w:r>
        <w:rPr>
          <w:lang w:val="ru_RU" w:bidi="ru_RU"/>
        </w:rPr>
        <w:t>Иудею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объяснил, как Бог хотел, чтобы иудеи жили в плену. Бог хотел, чтобы они приняли изгнание как суд, который Он обещал совершить, и смирились с тем, как долго оно продлится. Они должны были показать, что послушали Бога, обосновавшись для длительного проживания в Вавилоне. Они должны были построить в Вавилоне дома для себя, создавать семьи и посадить сады. Они должны будут усердно работать и молиться за Вавилон как за свой дом. Бог хотел, чтобы они были успешны в Вавилоне. Им не нужно было бояться, что Бог причинит им вред, пока они будут там жить. Бог хотел, чтобы у них была надежда во время их изгнания.</w:t>
      </w:r>
    </w:p>
    <w:p>
      <w:pPr/>
      <w:r>
        <w:rPr>
          <w:lang w:val="ru_RU" w:bidi="ru_RU"/>
        </w:rPr>
      </w:r>
      <w:r>
        <w:rPr>
          <w:lang w:val="ru_RU" w:bidi="ru_RU"/>
        </w:rPr>
        <w:t>Его народ найдёт Его, когда будет искать всем сердцем, что было правдой, даже если они находились далеко от Иерусалима и от Храма. Соломон молился об этом, когда закончилось строительство Храма (3Цар.8:46–51). Бог также хотел, чтобы у Его народа была надежда на то, что изгнание закончится. Он хотел, чтобы они верили, что Он вернёт их в Иудею. И Бог сделал это через 70 лет.</w:t>
      </w:r>
    </w:p>
    <w:p>
      <w:pPr/>
      <w:r>
        <w:rPr>
          <w:lang w:val="ru_RU" w:bidi="ru_RU"/>
        </w:rPr>
      </w:r>
      <w:r>
        <w:rPr>
          <w:lang w:val="ru_RU" w:bidi="ru_RU"/>
        </w:rPr>
        <w:t>Но иудеи в Вавилоне не хотели с этим мириться. Они предпочитали притворяться, что скоро вернутся в Иудею и что жизнь в Иудее будет лучше, чем в Вавилоне. Они предпочитали считать, будто Бог не произвёл суд над Своим собственным народом и что они не согрешили против Бога. Вот что означали слова Иеремии, что иудеи в Вавилоне не послушались.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30:1–33:26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Пророчества надежды в этих главах рассказывают о том, как Бог благословит Свой народ. Это произойдёт после того, как закончится время суда. Потомки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 вернутся на свою землю и будут жить как верный Богу народ. Бог будет их единственным Богом, которому этот народ будет поклоняться и служить. Это позволит ему наслаждаться </w:t>
      </w:r>
      <w:r>
        <w:rPr>
          <w:lang w:val="ru_RU" w:bidi="ru_RU"/>
        </w:rPr>
        <w:t>благословениями завета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даст потомкам Иакова мир, </w:t>
      </w:r>
      <w:r>
        <w:rPr>
          <w:lang w:val="ru_RU" w:bidi="ru_RU"/>
        </w:rPr>
        <w:t>покой</w:t>
      </w:r>
      <w:r>
        <w:rPr>
          <w:lang w:val="ru_RU" w:bidi="ru_RU"/>
        </w:rPr>
        <w:t xml:space="preserve">, безопасность и защиту. Он исцелит их и дарует им здоровье и успех. Он щедро поделится с ними Своей нежной и верной любовью. Их царь будет Отраслью из рода Давида. Этот Царь будет поступать справедливо и правильно. Люди будут поклоняться Богу так, как Он их научил. Священники и </w:t>
      </w:r>
      <w:r>
        <w:rPr>
          <w:lang w:val="ru_RU" w:bidi="ru_RU"/>
        </w:rPr>
        <w:t>левиты</w:t>
      </w:r>
      <w:r>
        <w:rPr>
          <w:lang w:val="ru_RU" w:bidi="ru_RU"/>
        </w:rPr>
        <w:t xml:space="preserve"> будут за этим следить.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описал то, как грех Его народа был «вырезан на скрижалях сердец». Он сказал это в пророчестве о суде, записанном в Книге пророка Иеремии 17:1. Теперь же в пророчествах надежды Бог говорит, что в сердце будет написан Божий закон. Так Бог заключит </w:t>
      </w:r>
      <w:r>
        <w:rPr>
          <w:lang w:val="ru_RU" w:bidi="ru_RU"/>
        </w:rPr>
        <w:t>новый завет</w:t>
      </w:r>
      <w:r>
        <w:rPr>
          <w:lang w:val="ru_RU" w:bidi="ru_RU"/>
        </w:rPr>
        <w:t xml:space="preserve"> со Своим народом. Закон </w:t>
      </w:r>
      <w:r>
        <w:rPr>
          <w:lang w:val="ru_RU" w:bidi="ru_RU"/>
        </w:rPr>
        <w:t xml:space="preserve">Синайского </w:t>
      </w:r>
      <w:r>
        <w:rPr>
          <w:lang w:val="ru_RU" w:bidi="ru_RU"/>
        </w:rPr>
        <w:t xml:space="preserve">завета был написан на </w:t>
      </w:r>
      <w:r>
        <w:rPr>
          <w:lang w:val="ru_RU" w:bidi="ru_RU"/>
        </w:rPr>
        <w:t>каменных скрижалях</w:t>
      </w:r>
      <w:r>
        <w:rPr>
          <w:lang w:val="ru_RU" w:bidi="ru_RU"/>
        </w:rPr>
        <w:t>, а новый закон будет написан в сердце.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Божий Закон, написанный в сердце, означает, что Божий народ действительно будет знать Бога. Знание Бога позволит ему ясно понимать, что такое грех и зло. Тогда народ сможет сделать выбор, сказать «нет» злу и «да» Богу. Он будет поклоняться, служить и повиноваться Богу. Это то, чего Бог всегда хотел для </w:t>
      </w:r>
      <w:r>
        <w:rPr>
          <w:lang w:val="ru_RU" w:bidi="ru_RU"/>
        </w:rPr>
        <w:t>людей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Грех и зло останутся проблемой для Божьего народа, но народ будет доверять Богу в решении этой проблемы. Бог позаботится об этом, простив грехи и злые пути Своего народа. В отличие от пророчеств о суде, эти пророчества надежды были приятны Иеремии. Он купил участок земли в знак того, что Божий народ снова будет покупать и продавать землю в будущем. Это был знак того, что Божьи обещания, данные в пророчествах надежды, сбудутся.</w:t>
      </w:r>
    </w:p>
    <w:p>
      <w:pPr/>
      <w:r>
        <w:rPr>
          <w:lang w:val="ru_RU" w:bidi="ru_RU"/>
        </w:rPr>
      </w:r>
      <w:r>
        <w:rPr>
          <w:lang w:val="ru_RU" w:bidi="ru_RU"/>
        </w:rPr>
        <w:t>Иудеи признали, что некоторые из этих обещаний исполнились после изгнания, и поняли, что некоторые из обещаний исполнятся только в будущем. Это произойдёт, когда придёт Мессия. Авторы Нового Завета показали, что Иисус уже ввёл в действие новый завет. Иисус сделал возможным освобождение людей от власти греха и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34:1–45:5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Эти главы представляют собой собрание историй из жизни Иеремии. Они охватывают события, начиная с правления Иехонии и заканчивая временем после разрушения Иерусалима.</w:t>
      </w:r>
    </w:p>
    <w:p>
      <w:pPr/>
      <w:r>
        <w:rPr>
          <w:lang w:val="ru_RU" w:bidi="ru_RU"/>
        </w:rPr>
      </w:r>
      <w:r>
        <w:rPr>
          <w:lang w:val="ru_RU" w:bidi="ru_RU"/>
        </w:rPr>
        <w:t>Эти истории показывают, что народ и правители Южного Царства не обращали никакого внимания на то, что Господь сказал через Иеремию. Так было до того и после того, как Вавилон захватил Южное Царство.</w:t>
      </w:r>
    </w:p>
    <w:p>
      <w:pPr/>
      <w:r>
        <w:rPr>
          <w:lang w:val="ru_RU" w:bidi="ru_RU"/>
        </w:rPr>
      </w:r>
      <w:r>
        <w:rPr>
          <w:lang w:val="ru_RU" w:bidi="ru_RU"/>
        </w:rPr>
        <w:t>Рассказ о Рехаве является примером верного послушания Богу. Род Рехава верно следовал наставлениям Ионадава, сына Рехава. Бог приводит пример послушания Рехава и сравнивает его с непослушанием Божьего народа.</w:t>
      </w:r>
    </w:p>
    <w:p>
      <w:pPr/>
      <w:r>
        <w:rPr>
          <w:lang w:val="ru_RU" w:bidi="ru_RU"/>
        </w:rPr>
      </w:r>
      <w:r>
        <w:rPr>
          <w:lang w:val="ru_RU" w:bidi="ru_RU"/>
        </w:rPr>
        <w:t>Другим примером был поступок царя Иоакима, который услышал Божьи слова. Варух был секретарём пророка Иеремии и записывал на свитках пророчества, которые Иеремия говорил в течение многих лет. Иоаким же сжёг свитки и попытался арестовать Иеремию и Варуха. Но Варух снова записал свитки и с ещё большим количеством пророчеств.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Позже советники царя арестовали Иеремию. Некоторые даже пытались убить его, чтобы он перестал произносить Божьи пророчества. Царь Седекия обратился к Иеремии за советом и попросил Иеремию помолиться за него. Иеремия сказал ему смириться и служить вавилонскому царю. Но Седекия и его чиновники не послушались слов Иеремии и не исполняли Закон Моисея о том, что касалось </w:t>
      </w:r>
      <w:r>
        <w:rPr>
          <w:lang w:val="ru_RU" w:bidi="ru_RU"/>
        </w:rPr>
        <w:t>рабов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слуг</w:t>
      </w:r>
      <w:r>
        <w:rPr>
          <w:lang w:val="ru_RU" w:bidi="ru_RU"/>
        </w:rPr>
        <w:t>. Они обещали освободить своих рабов, но потом передумали.</w:t>
      </w:r>
    </w:p>
    <w:p>
      <w:pPr/>
      <w:r>
        <w:rPr>
          <w:lang w:val="ru_RU" w:bidi="ru_RU"/>
        </w:rPr>
      </w:r>
      <w:r>
        <w:rPr>
          <w:lang w:val="ru_RU" w:bidi="ru_RU"/>
        </w:rPr>
        <w:t>В результате этих событий Бог позволил Навуходоносору полностью разрушить Иерусалим. Вавилоняне хорошо отнеслись к Иеремии и освободили его. Годолия был тем правителем, который послушался Божьих пророчеств. Он понимал, что Южное Царство должно служить Вавилону, и как правитель Иудеи он направлял народ именно к этому. Но один из воинов из рода Давида убил Годолию. Затем большая группа людей оставшихся в Южном Царстве бежала в Египет. Они думали, что там они будут в безопасности от вавилонского войска.</w:t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предупреждал их не делать этого. Но эта группа заставила Иеремию и Варуха отправиться с ними в Египет. В Египте эта группа иудеев поклонялась идолу, называемому «богиней неба». Они даже верили, что Иерусалим был разрушен из-за того, что на какое-то время они перестали поклоняться ей. Это показывает, что они не слушали Иеремию и вовсе не понимали Божьих пророчеств. Бог обещал, что Варух не будет убит, когда с Иерусалимом произойдёт беда. Неизвестно, что случилось с Иеремией и Варухом в Египте.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46:1–49:39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Пророчества о суде в этих главах касаются народов, живших вокруг Южного Царства. В главе 25 Иеремия объявил, что Бог совершит над ними суд. Здесь эти пророчества объясняют надвигающийся суд.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Главная мысль пророчеств заключается в том, что эти народы будут уничтожены Вавилоном. Бог наведёт Свой суд на Египет, </w:t>
      </w:r>
      <w:r>
        <w:rPr>
          <w:lang w:val="ru_RU" w:bidi="ru_RU"/>
        </w:rPr>
        <w:t>филистимлян</w:t>
      </w:r>
      <w:r>
        <w:rPr>
          <w:lang w:val="ru_RU" w:bidi="ru_RU"/>
        </w:rPr>
        <w:t xml:space="preserve">, </w:t>
      </w:r>
      <w:r>
        <w:rPr>
          <w:lang w:val="ru_RU" w:bidi="ru_RU"/>
        </w:rPr>
        <w:t>Моав</w:t>
      </w:r>
      <w:r>
        <w:rPr>
          <w:lang w:val="ru_RU" w:bidi="ru_RU"/>
        </w:rPr>
        <w:t xml:space="preserve">, </w:t>
      </w:r>
      <w:r>
        <w:rPr>
          <w:lang w:val="ru_RU" w:bidi="ru_RU"/>
        </w:rPr>
        <w:t>Аммон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Едом</w:t>
      </w:r>
      <w:r>
        <w:rPr>
          <w:lang w:val="ru_RU" w:bidi="ru_RU"/>
        </w:rPr>
        <w:t xml:space="preserve">. Он наведёт суд на </w:t>
      </w:r>
      <w:r>
        <w:rPr>
          <w:lang w:val="ru_RU" w:bidi="ru_RU"/>
        </w:rPr>
        <w:t>Дамаск</w:t>
      </w:r>
      <w:r>
        <w:rPr>
          <w:lang w:val="ru_RU" w:bidi="ru_RU"/>
        </w:rPr>
        <w:t>, Кидар, Асор и Елам.</w:t>
      </w:r>
    </w:p>
    <w:p>
      <w:pPr/>
      <w:r>
        <w:rPr>
          <w:lang w:val="ru_RU" w:bidi="ru_RU"/>
        </w:rPr>
      </w:r>
      <w:r>
        <w:rPr>
          <w:lang w:val="ru_RU" w:bidi="ru_RU"/>
        </w:rPr>
        <w:t>Бог осудил их за гордость, плохое отношение к другим людям и веру в ложных богов. Богу было совершенно небезразлично, что происходит с этими народами. Он находил радость в Дамаске. Он плакал о Моаве. Он обещал установить Свой престол в Еламе. Бог хотел, чтобы эти народы знали, что Он — Царь, Который всем управляет.</w:t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также сообщает о надежде для этих народов. Бог обещал, что они снова будут успешными в будущем, после суда Он вновь благословит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50:1–51:64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главе 25 Иеремия объявил о суде над Вавилоном. Более подробно об этом суде говорится в главах 50 и 51. Иеремия записал эти пророчества на свитке. Брат Варуха должен был прочитать эти пророчества вслух в Вавилоне. Затем он должен был утопить свиток в </w:t>
      </w:r>
      <w:r>
        <w:rPr>
          <w:lang w:val="ru_RU" w:bidi="ru_RU"/>
        </w:rPr>
        <w:t>реке Евфрат</w:t>
      </w:r>
      <w:r>
        <w:rPr>
          <w:lang w:val="ru_RU" w:bidi="ru_RU"/>
        </w:rPr>
        <w:t>. Так пророчество было приведено в действие. Эти действия означали, что Бог исполнит то, о чём говорилось в пророчествах.</w:t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провозгласил весть о суде ещё до того, как Навуходоносор разрушил Иерусалим. Вавилонское войско было орудием Бога, которым Он производил суд над другими народами. Но народ и правители Вавилона не понимали истинной причины своего успеха. Именно Божья сила сделала их сильными и успешными. Но вавилоняне продолжали восхвалять своих идолов вместо того, чтобы поклониться Богу. Они обогатились, плохо обращаясь с другими народами. Они усердно трудились, чтобы сделать свои стены толстыми и высокими. Это показывало, что они полагались на своё царство и войско, которые должны были обеспечить их безопасность.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говорил о том, что Вавилон достигает самого </w:t>
      </w:r>
      <w:r>
        <w:rPr>
          <w:lang w:val="ru_RU" w:bidi="ru_RU"/>
        </w:rPr>
        <w:t>неба</w:t>
      </w:r>
      <w:r>
        <w:rPr>
          <w:lang w:val="ru_RU" w:bidi="ru_RU"/>
        </w:rPr>
        <w:t>. Это было образом, который говорил о гордости вавилонян, которая похожа на Вавилонскую башню (Быт.11:1–9). Люди, строившие эту башню, хотели, чтобы она достигала неба. Бог ясно дал понять, что достижение небес не обеспечит Вавилону безопасность.</w:t>
      </w:r>
    </w:p>
    <w:p>
      <w:pPr/>
      <w:r>
        <w:rPr>
          <w:lang w:val="ru_RU" w:bidi="ru_RU"/>
        </w:rPr>
      </w:r>
      <w:r>
        <w:rPr>
          <w:lang w:val="ru_RU" w:bidi="ru_RU"/>
        </w:rPr>
        <w:t>Трижды Бог призывал Свой народ бежать из Вавилона. Он не хотел, чтобы Его народ был уничтожен вместе с Вавилоном, потому что с Вавилоном должно было произойти то же, что он сделал другими народами. Это согласовалось с тем, что написано в книге Левит 24:19 в Законе Моисея. Всё на небе и на земле возрадуется, когда Вавилон будет наказан, потому что Вавилон сам причинил страдания многим людям. Люди будут рады, когда Вавилон больше не сможет причинять вред.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из Божьих обещаний наказать Вавилон сбылись, когда </w:t>
      </w:r>
      <w:r>
        <w:rPr>
          <w:lang w:val="ru_RU" w:bidi="ru_RU"/>
        </w:rPr>
        <w:t>Персия</w:t>
      </w:r>
      <w:r>
        <w:rPr>
          <w:lang w:val="ru_RU" w:bidi="ru_RU"/>
        </w:rPr>
        <w:t xml:space="preserve"> захватила Вавилон. Авторы Нового Завета понимали, что некоторые из обещаний ещё только сбудутся в будущем. В книге Откровение в главе 18 </w:t>
      </w:r>
      <w:r>
        <w:rPr>
          <w:lang w:val="ru_RU" w:bidi="ru_RU"/>
        </w:rPr>
        <w:t>Иоанн</w:t>
      </w:r>
      <w:r>
        <w:rPr>
          <w:lang w:val="ru_RU" w:bidi="ru_RU"/>
        </w:rPr>
        <w:t xml:space="preserve"> говорит о суде над Вавилоном. Иоанн использует образ Вавилона, чтобы сказать о других гордых странах. Вавилон был примером того, как Бог накажет государства, которые плохо обращаются с Божьим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Иеремия 52:1–34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Иеремия неоднократно пророчествовал о суде над Иерусалимом, который будет разрушен вавилонскими войсками. Он произносил эти пророчества снова и снова на протяжении многих лет.</w:t>
      </w:r>
    </w:p>
    <w:p>
      <w:pPr/>
      <w:r>
        <w:rPr>
          <w:lang w:val="ru_RU" w:bidi="ru_RU"/>
        </w:rPr>
      </w:r>
      <w:r>
        <w:rPr>
          <w:lang w:val="ru_RU" w:bidi="ru_RU"/>
        </w:rPr>
        <w:t>Народ и вожди Южного Царства отказывались ему верить. История о том, как Вавилон захватил Иерусалим, изложена в Книге пророка Иеремии в главе 39. Она также записана в Четвёртой книге Царств, глава 24, и во Второй книге Паралипоменон, глава 36.</w:t>
      </w:r>
    </w:p>
    <w:p>
      <w:pPr/>
      <w:r>
        <w:rPr>
          <w:lang w:val="ru_RU" w:bidi="ru_RU"/>
        </w:rPr>
      </w:r>
      <w:r>
        <w:rPr>
          <w:lang w:val="ru_RU" w:bidi="ru_RU"/>
        </w:rPr>
        <w:t>Эта история вновь рассказана в последней главе Книги пророка Иеремии. Из этого ясно, что Иеремия говорил правду. Он передавал людям послания от Бога, которым можно верить.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