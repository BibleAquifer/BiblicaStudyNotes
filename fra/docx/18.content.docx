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JOB</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Job 1.1–5</w:t>
      </w:r>
      <w:r>
        <w:rPr>
          <w:lang w:val="fr_FR" w:bidi="fr_FR"/>
        </w:rPr>
      </w:r>
    </w:p>
    <w:p>
      <w:pPr/>
      <w:r>
        <w:rPr>
          <w:lang w:val="fr_FR" w:bidi="fr_FR"/>
        </w:rPr>
      </w:r>
      <w:r>
        <w:rPr>
          <w:lang w:val="fr_FR" w:bidi="fr_FR"/>
        </w:rPr>
        <w:t>Job</w:t>
      </w:r>
      <w:r>
        <w:rPr>
          <w:lang w:val="fr_FR" w:bidi="fr_FR"/>
        </w:rPr>
        <w:t xml:space="preserve"> possède tout ce que les gens de son époque peuvent espérer. Il a une famille nombreuse et de nombreux serviteurs. C'est un riche éleveur de bétail. Il est très respecté et a de l'autorité dans la région où il vit. </w:t>
      </w:r>
    </w:p>
    <w:p>
      <w:pPr/>
      <w:r>
        <w:rPr>
          <w:lang w:val="fr_FR" w:bidi="fr_FR"/>
        </w:rPr>
      </w:r>
      <w:r>
        <w:rPr>
          <w:lang w:val="fr_FR" w:bidi="fr_FR"/>
        </w:rPr>
        <w:t xml:space="preserve">Il est également totalement dévoué à </w:t>
      </w:r>
      <w:r>
        <w:rPr>
          <w:lang w:val="fr_FR" w:bidi="fr_FR"/>
        </w:rPr>
        <w:t>Dieu</w:t>
      </w:r>
      <w:r>
        <w:rPr>
          <w:lang w:val="fr_FR" w:bidi="fr_FR"/>
        </w:rPr>
        <w:t xml:space="preserve">. Il fait la volonté de Dieu. Il montre à quel point il honore et respecte Dieu en faisant des </w:t>
      </w:r>
      <w:r>
        <w:rPr>
          <w:lang w:val="fr_FR" w:bidi="fr_FR"/>
        </w:rPr>
        <w:t>sacrifices</w:t>
      </w:r>
      <w:r>
        <w:rPr>
          <w:lang w:val="fr_FR" w:bidi="fr_FR"/>
        </w:rPr>
        <w:t xml:space="preserve">. Il a fait cela quand sa famille </w:t>
      </w:r>
      <w:r>
        <w:rPr>
          <w:lang w:val="fr_FR" w:bidi="fr_FR"/>
        </w:rPr>
        <w:t>pèche</w:t>
      </w:r>
      <w:r>
        <w:rPr>
          <w:lang w:val="fr_FR" w:bidi="fr_FR"/>
        </w:rPr>
        <w:t xml:space="preserve">. Il le fait même quand il pense qu'ils ont peut-être péché. </w:t>
      </w:r>
    </w:p>
    <w:p>
      <w:pPr/>
      <w:r>
        <w:rPr>
          <w:lang w:val="fr_FR" w:bidi="fr_FR"/>
        </w:rPr>
      </w:r>
      <w:r>
        <w:rPr>
          <w:lang w:val="fr_FR" w:bidi="fr_FR"/>
        </w:rPr>
        <w:t xml:space="preserve">Il veut que tous les membres de sa famille vivent de manière </w:t>
      </w:r>
      <w:r>
        <w:rPr>
          <w:lang w:val="fr_FR" w:bidi="fr_FR"/>
        </w:rPr>
        <w:t>pure</w:t>
      </w:r>
      <w:r>
        <w:rPr>
          <w:lang w:val="fr_FR" w:bidi="fr_FR"/>
        </w:rPr>
        <w:t>. Cela leur permet d'adorer Dieu ensemble.</w:t>
      </w:r>
      <w:r>
        <w:rPr>
          <w:lang w:val="fr_FR" w:bidi="fr_FR"/>
        </w:rPr>
      </w:r>
      <w:r>
        <w:rPr>
          <w:lang w:val="fr_FR" w:bidi="fr_FR"/>
        </w:rPr>
      </w:r>
    </w:p>
    <w:p>
      <w:pPr/>
      <w:r>
        <w:rPr>
          <w:lang w:val="fr_FR" w:bidi="fr_FR"/>
        </w:rPr>
      </w:r>
    </w:p>
    <w:p>
      <w:pPr>
        <w:pStyle w:val="Heading2"/>
      </w:pPr>
      <w:r>
        <w:rPr>
          <w:lang w:val="fr_FR" w:bidi="fr_FR"/>
        </w:rPr>
        <w:t>Job 1.6–2.10</w:t>
      </w:r>
      <w:r>
        <w:rPr>
          <w:lang w:val="fr_FR" w:bidi="fr_FR"/>
        </w:rPr>
      </w:r>
    </w:p>
    <w:p>
      <w:pPr/>
      <w:r>
        <w:rPr>
          <w:lang w:val="fr_FR" w:bidi="fr_FR"/>
        </w:rPr>
      </w:r>
      <w:r>
        <w:rPr>
          <w:lang w:val="fr_FR" w:bidi="fr_FR"/>
        </w:rPr>
        <w:t xml:space="preserve">Dieu veut attirer l'attention de Satan sur Job. Plus tard, on a assimilé Satan au </w:t>
      </w:r>
      <w:r>
        <w:rPr>
          <w:lang w:val="fr_FR" w:bidi="fr_FR"/>
        </w:rPr>
        <w:t>diable</w:t>
      </w:r>
      <w:r>
        <w:rPr>
          <w:lang w:val="fr_FR" w:bidi="fr_FR"/>
        </w:rPr>
        <w:t xml:space="preserve">. Satan porte des accusations contre Job. Il lui reproche de ne servir Dieu qu'en raison des nombreuses bénédictions qu'il en a reçues. Satan veut que Dieu </w:t>
      </w:r>
      <w:r>
        <w:rPr>
          <w:lang w:val="fr_FR" w:bidi="fr_FR"/>
        </w:rPr>
        <w:t xml:space="preserve">mette </w:t>
      </w:r>
      <w:r>
        <w:rPr>
          <w:lang w:val="fr_FR" w:bidi="fr_FR"/>
        </w:rPr>
        <w:t xml:space="preserve">Job </w:t>
      </w:r>
      <w:r>
        <w:rPr>
          <w:lang w:val="fr_FR" w:bidi="fr_FR"/>
        </w:rPr>
        <w:t>à l'épreuve</w:t>
      </w:r>
      <w:r>
        <w:rPr>
          <w:lang w:val="fr_FR" w:bidi="fr_FR"/>
        </w:rPr>
        <w:t xml:space="preserve">. Il est certain que Job maudira Dieu s'il est confronté à la souffrance, et qu'il cessera donc d'honorer Dieu. Dieu donne le pouvoir à Satan de tout retirer à Job, à l'exception de sa vie. Satan lui retire d'abord son bétail, ses serviteurs et ses enfants. Job reste humble devant Dieu pendant son deuil. Il comprend que Dieu lui a permis d'avoir de bonnes choses et qu'il les lui a retirées. Il reconnaît à Dieu le droit de décider de sa vie. Il loue le </w:t>
      </w:r>
      <w:r>
        <w:rPr>
          <w:lang w:val="fr_FR" w:bidi="fr_FR"/>
        </w:rPr>
        <w:t>nom</w:t>
      </w:r>
      <w:r>
        <w:rPr>
          <w:lang w:val="fr_FR" w:bidi="fr_FR"/>
        </w:rPr>
        <w:t xml:space="preserve"> du </w:t>
      </w:r>
      <w:r>
        <w:rPr>
          <w:lang w:val="fr_FR" w:bidi="fr_FR"/>
        </w:rPr>
        <w:t>Seigneur</w:t>
      </w:r>
      <w:r>
        <w:rPr>
          <w:lang w:val="fr_FR" w:bidi="fr_FR"/>
        </w:rPr>
        <w:t xml:space="preserve"> même dans la tristesse. Ensuite, Satan rend Job malade. Job souffre dans son corps. Il reste assis sur de la cendre : c'était une pratique courante pour montrer sa tristesse. En voyant la grande misère de Job, sa femme pense qu'il vaudrait mieux qu'il meure. Elle lui suggère de maudire Dieu afin qu'il le fasse mourir. Job trouve cette idée insensée. La sagesse commande en effet de rester fidèle à Dieu quoi qu'il arrive.</w:t>
      </w:r>
      <w:r>
        <w:rPr>
          <w:lang w:val="fr_FR" w:bidi="fr_FR"/>
        </w:rPr>
      </w:r>
      <w:r>
        <w:rPr>
          <w:lang w:val="fr_FR" w:bidi="fr_FR"/>
        </w:rPr>
      </w:r>
    </w:p>
    <w:p>
      <w:pPr/>
      <w:r>
        <w:rPr>
          <w:lang w:val="fr_FR" w:bidi="fr_FR"/>
        </w:rPr>
      </w:r>
    </w:p>
    <w:p>
      <w:pPr>
        <w:pStyle w:val="Heading2"/>
      </w:pPr>
      <w:r>
        <w:rPr>
          <w:lang w:val="fr_FR" w:bidi="fr_FR"/>
        </w:rPr>
        <w:t>Job 2.11–3.26</w:t>
      </w:r>
      <w:r>
        <w:rPr>
          <w:lang w:val="fr_FR" w:bidi="fr_FR"/>
        </w:rPr>
      </w:r>
    </w:p>
    <w:p>
      <w:pPr/>
      <w:r>
        <w:rPr>
          <w:lang w:val="fr_FR" w:bidi="fr_FR"/>
        </w:rPr>
      </w:r>
      <w:r>
        <w:rPr>
          <w:lang w:val="fr_FR" w:bidi="fr_FR"/>
        </w:rPr>
        <w:t xml:space="preserve">Les amis de Job, Élifaz, Bildad et Sofar, lui ont rendu visite pour le réconforter. Ces hommes ont partagé la tristesse de Job. Ils ont reconnu à quel point Job souffrait terriblement. Ils ont adopté plusieurs attitudes qui étaient courantes à cette époque pour les personnes en deuil. Ils ont également témoigné du respect à Job en restant silencieux pendant </w:t>
      </w:r>
      <w:r>
        <w:rPr>
          <w:lang w:val="fr_FR" w:bidi="fr_FR"/>
        </w:rPr>
        <w:t>sept</w:t>
      </w:r>
      <w:r>
        <w:rPr>
          <w:lang w:val="fr_FR" w:bidi="fr_FR"/>
        </w:rPr>
        <w:t xml:space="preserve"> jours. Ils ont attendu que Job parle en premier. Son discours a été rapporté sous la forme d'un long </w:t>
      </w:r>
      <w:r>
        <w:rPr>
          <w:lang w:val="fr_FR" w:bidi="fr_FR"/>
        </w:rPr>
        <w:t>poème</w:t>
      </w:r>
      <w:r>
        <w:rPr>
          <w:lang w:val="fr_FR" w:bidi="fr_FR"/>
        </w:rPr>
        <w:t xml:space="preserve">. Job a décrit à quel point sa vie était devenue triste et amère. Il n'avait ni </w:t>
      </w:r>
      <w:r>
        <w:rPr>
          <w:lang w:val="fr_FR" w:bidi="fr_FR"/>
        </w:rPr>
        <w:t>paix</w:t>
      </w:r>
      <w:r>
        <w:rPr>
          <w:lang w:val="fr_FR" w:bidi="fr_FR"/>
        </w:rPr>
        <w:t xml:space="preserve"> ni </w:t>
      </w:r>
      <w:r>
        <w:rPr>
          <w:lang w:val="fr_FR" w:bidi="fr_FR"/>
        </w:rPr>
        <w:t>repos</w:t>
      </w:r>
      <w:r>
        <w:rPr>
          <w:lang w:val="fr_FR" w:bidi="fr_FR"/>
        </w:rPr>
        <w:t>. Il souhaitait ne pas être né. Job se demandait pourquoi Dieu permettait aux personnes qui souffrent de continuer à vivre.</w:t>
      </w:r>
      <w:r>
        <w:rPr>
          <w:lang w:val="fr_FR" w:bidi="fr_FR"/>
        </w:rPr>
      </w:r>
      <w:r>
        <w:rPr>
          <w:lang w:val="fr_FR" w:bidi="fr_FR"/>
        </w:rPr>
      </w:r>
    </w:p>
    <w:p>
      <w:pPr/>
      <w:r>
        <w:rPr>
          <w:lang w:val="fr_FR" w:bidi="fr_FR"/>
        </w:rPr>
      </w:r>
    </w:p>
    <w:p>
      <w:pPr>
        <w:pStyle w:val="Heading2"/>
      </w:pPr>
      <w:r>
        <w:rPr>
          <w:lang w:val="fr_FR" w:bidi="fr_FR"/>
        </w:rPr>
        <w:t>Job 4.1–31.40</w:t>
      </w:r>
      <w:r>
        <w:rPr>
          <w:lang w:val="fr_FR" w:bidi="fr_FR"/>
        </w:rPr>
      </w:r>
    </w:p>
    <w:p>
      <w:pPr/>
      <w:r>
        <w:rPr>
          <w:lang w:val="fr_FR" w:bidi="fr_FR"/>
        </w:rPr>
      </w:r>
      <w:r>
        <w:rPr>
          <w:lang w:val="fr_FR" w:bidi="fr_FR"/>
        </w:rPr>
        <w:t xml:space="preserve">Élifaz et Bildad ont chacun parlé trois fois. Sofar a parlé deux fois. Tous leurs discours sont consignés sous forme de longs poèmes. Élifaz, Bildad et Sofar ont expliqué pourquoi ils pensaient que Job souffrait. Tout au long de sa vie, Élifaz avait remarqué que des ennuis survenaient dans la vie des gens qui se comportaient mal. La souffrance était une forme de punition et d'enseignement pour ces personnes qui leur arrivait en raison de leurs péchés. Élifaz croyait que c'était ainsi que les choses fonctionnaient dans le </w:t>
      </w:r>
      <w:r>
        <w:rPr>
          <w:lang w:val="fr_FR" w:bidi="fr_FR"/>
        </w:rPr>
        <w:t>monde</w:t>
      </w:r>
      <w:r>
        <w:rPr>
          <w:lang w:val="fr_FR" w:bidi="fr_FR"/>
        </w:rPr>
        <w:t xml:space="preserve">. Il croyait que cela s'appliquait à Job. Bildad avait remarqué que Dieu n'appliquait pas de </w:t>
      </w:r>
      <w:r>
        <w:rPr>
          <w:lang w:val="fr_FR" w:bidi="fr_FR"/>
        </w:rPr>
        <w:t>jugement</w:t>
      </w:r>
      <w:r>
        <w:rPr>
          <w:lang w:val="fr_FR" w:bidi="fr_FR"/>
        </w:rPr>
        <w:t xml:space="preserve"> à l'encontre des personnes qui n'avaient pas péché. C'était une manière de voir enseignée depuis des centaines d'années. Bildad pensait que c'était ainsi que le monde fonctionnait. Il pensait donc que Job et sa famille vivaient une punition en raison de leurs péchés. Sofar était certain que les </w:t>
      </w:r>
      <w:r>
        <w:rPr>
          <w:lang w:val="fr_FR" w:bidi="fr_FR"/>
        </w:rPr>
        <w:t>impies</w:t>
      </w:r>
      <w:r>
        <w:rPr>
          <w:lang w:val="fr_FR" w:bidi="fr_FR"/>
        </w:rPr>
        <w:t xml:space="preserve"> étaient toujours punis. Il croyait que c'était ainsi que les choses avaient toujours été dans le monde. Il était sûr que Dieu infligeait le jugement sur Job pour les péchés que Job avait commis. Job a répondu à Élifaz, Bildad et Sofar après chacune de leurs prises de parole. Job était triste et en colère parce que ses amis disaient des choses qui n'étaient pas utiles. Beaucoup de choses qu'ils disaient étaient vraies. Mais ce qu'ils avaient remarqué du fonctionnement de la vie ne s'appliquait pas au cas de Job. Job n'avait pas péché en secret. Job ne prétendait pas n'avoir jamais péché. Mais il savait que Dieu ne le punissait pas pour ses péchés. Job savait qu'il avait vécu comme Dieu voulait que les gens vivent. Ses amis ne le comprenaient pas. Ils l'accusaient à tort. Job croyait que Dieu le comprenait. Job croyait que Dieu savait qu'il n'était pas coupable de péchés secrets. Job voulait que Dieu explique pourquoi sa vie était devenue si difficile. Job était dans la confusion vis-à-vis de Dieu et en colère contre lui. Mais Job continuait à respecter Dieu et à éviter le mal. Il le faisait même s'il souffrait terriblement. Cela montrait que Job avait de la </w:t>
      </w:r>
      <w:r>
        <w:rPr>
          <w:lang w:val="fr_FR" w:bidi="fr_FR"/>
        </w:rPr>
        <w:t>sagesse</w:t>
      </w:r>
      <w:r>
        <w:rPr>
          <w:lang w:val="fr_FR" w:bidi="fr_FR"/>
        </w:rPr>
        <w:t xml:space="preserve"> et de la compréhension.</w:t>
      </w:r>
      <w:r>
        <w:rPr>
          <w:lang w:val="fr_FR" w:bidi="fr_FR"/>
        </w:rPr>
      </w:r>
      <w:r>
        <w:rPr>
          <w:lang w:val="fr_FR" w:bidi="fr_FR"/>
        </w:rPr>
      </w:r>
    </w:p>
    <w:p>
      <w:pPr/>
      <w:r>
        <w:rPr>
          <w:lang w:val="fr_FR" w:bidi="fr_FR"/>
        </w:rPr>
      </w:r>
    </w:p>
    <w:p>
      <w:pPr>
        <w:pStyle w:val="Heading2"/>
      </w:pPr>
      <w:r>
        <w:rPr>
          <w:lang w:val="fr_FR" w:bidi="fr_FR"/>
        </w:rPr>
        <w:t>Job 32.1–37.24</w:t>
      </w:r>
      <w:r>
        <w:rPr>
          <w:lang w:val="fr_FR" w:bidi="fr_FR"/>
        </w:rPr>
      </w:r>
    </w:p>
    <w:p>
      <w:pPr/>
      <w:r>
        <w:rPr>
          <w:lang w:val="fr_FR" w:bidi="fr_FR"/>
        </w:rPr>
      </w:r>
      <w:r>
        <w:rPr>
          <w:lang w:val="fr_FR" w:bidi="fr_FR"/>
        </w:rPr>
        <w:t>Élihu était plus jeune que les autres amis de Job. On pense aussi qu'il était originaire d'</w:t>
      </w:r>
      <w:r>
        <w:rPr>
          <w:lang w:val="fr_FR" w:bidi="fr_FR"/>
        </w:rPr>
        <w:t>Édom</w:t>
      </w:r>
      <w:r>
        <w:rPr>
          <w:lang w:val="fr_FR" w:bidi="fr_FR"/>
        </w:rPr>
        <w:t xml:space="preserve">. Élihu était en colère contre Élifaz, Bildad et Sofar. Ils n'avaient pas pleinement répondu à Job ni montré en quoi Job avait tort. Élihu pensait que Job avait tort de remettre Dieu en question. Il avait compris que Job pensait avoir raison et donnait tort à Dieu. Cela le mettait en colère. Mais la réponse qu'il a donné au sujet de la souffrance de Job était semblable à celle des autres. Élihu croyait que c'était Dieu qui faisait souffrir Job afin de le punir. </w:t>
      </w:r>
      <w:r>
        <w:rPr>
          <w:lang w:val="fr_FR" w:bidi="fr_FR"/>
        </w:rPr>
        <w:t>La souffrance était considérée comme un avertissement destiné à empêcher Job de pécher.</w:t>
      </w:r>
      <w:r>
        <w:rPr>
          <w:lang w:val="fr_FR" w:bidi="fr_FR"/>
        </w:rPr>
        <w:t xml:space="preserve"> Élihu pensait que cela sauverait Job de la mort pour ses péchés. Élihu comprenait que Dieu ne fait jamais rien de mal, de mauvais ou d'injuste. Il pensait donc que Job agissait mal lorsqu'il pensait que Dieu le traitait injustement. Pour Élihu, cela montrait que Job était plein d'orgueil. Élihu comprenait que Dieu a un pouvoir total sur tout. Dieu est le Créateur qui a fait le monde et tout ce qu'il contient. Dieu est le seul capable de maintenir le monde en vie. Pour Élihu, cela signifiait que les gens ne peuvent pas comprendre pourquoi Dieu fait telle ou telle chose. Il pensait donc que les gens ne devraient pas poser de questions sur les motivations de Dieu.</w:t>
      </w:r>
      <w:r>
        <w:rPr>
          <w:lang w:val="fr_FR" w:bidi="fr_FR"/>
        </w:rPr>
      </w:r>
      <w:r>
        <w:rPr>
          <w:lang w:val="fr_FR" w:bidi="fr_FR"/>
        </w:rPr>
      </w:r>
    </w:p>
    <w:p>
      <w:pPr/>
      <w:r>
        <w:rPr>
          <w:lang w:val="fr_FR" w:bidi="fr_FR"/>
        </w:rPr>
      </w:r>
    </w:p>
    <w:p>
      <w:pPr>
        <w:pStyle w:val="Heading2"/>
      </w:pPr>
      <w:r>
        <w:rPr>
          <w:lang w:val="fr_FR" w:bidi="fr_FR"/>
        </w:rPr>
        <w:t>Job 38.1–40.5</w:t>
      </w:r>
      <w:r>
        <w:rPr>
          <w:lang w:val="fr_FR" w:bidi="fr_FR"/>
        </w:rPr>
      </w:r>
    </w:p>
    <w:p>
      <w:pPr/>
      <w:r>
        <w:rPr>
          <w:lang w:val="fr_FR" w:bidi="fr_FR"/>
        </w:rPr>
      </w:r>
      <w:r>
        <w:rPr>
          <w:lang w:val="fr_FR" w:bidi="fr_FR"/>
        </w:rPr>
        <w:t xml:space="preserve">Job pensait que Dieu ne l'écouterait pas. Plus tôt, Job avait dit qu'il pensait que Dieu enverrait une tempête pour l'écraser. Job pensait que Dieu ferait cela s'il l'appelait. Au lieu de cela, Dieu écoutait très attentivement. Dieu écoutait tout ce que Job, Élifaz, Bildad, Sofar et Élihu disaient. Au lieu d'écraser Job dans une tempête, Dieu a parlé à Job à travers une tempête. Dieu n'a pas répondu aux questions que Job a posées. Il n'a pas expliqué à Job pourquoi les gens souffrent. Dieu n'a pas expliqué que Satan avait proposé de mettre Job à l'épreuve. À la place, Dieu a posé plusieurs questions à Job. Il lui a demandé ce qu'il était capable de faire. Puis Dieu a énuméré de nombreuses choses que lui-même est en mesure de faire. Dieu a créé tout dans </w:t>
      </w:r>
      <w:r>
        <w:rPr>
          <w:lang w:val="fr_FR" w:bidi="fr_FR"/>
        </w:rPr>
        <w:t>le ciel</w:t>
      </w:r>
      <w:r>
        <w:rPr>
          <w:lang w:val="fr_FR" w:bidi="fr_FR"/>
        </w:rPr>
        <w:t xml:space="preserve"> et sur la terre. Il s'assure que ce qu'il a créé fonctionne comme il le souhaite. Cela inclut la terre, l'eau, le ciel, les étoiles et les animaux. Dieu prend soin de tous les animaux. Cela inclut les animaux autres que le bétail élevé par </w:t>
      </w:r>
      <w:r>
        <w:rPr>
          <w:lang w:val="fr_FR" w:bidi="fr_FR"/>
        </w:rPr>
        <w:t>les êtres humains</w:t>
      </w:r>
      <w:r>
        <w:rPr>
          <w:lang w:val="fr_FR" w:bidi="fr_FR"/>
        </w:rPr>
        <w:t xml:space="preserve">. Dieu parlait beaucoup du ciel, de la terre et des animaux. La façon dont il en parlait montrait quelque chose d'important à Job. Les êtres humains ne représentent qu'une partie de ce que Dieu a créé. En tant qu'être humain, Job ne pouvait pas comprendre tout sur </w:t>
      </w:r>
      <w:r>
        <w:rPr>
          <w:lang w:val="fr_FR" w:bidi="fr_FR"/>
        </w:rPr>
        <w:t>la création</w:t>
      </w:r>
      <w:r>
        <w:rPr>
          <w:lang w:val="fr_FR" w:bidi="fr_FR"/>
        </w:rPr>
        <w:t xml:space="preserve"> de Dieu. Job ne pouvait pas comprendre tout ce qui était nécessaire pour prendre soin de la création, ni les plans de Dieu, ni les raisons pour lesquelles Dieu agissait comme il le faisait. Et Job ne pouvait pas faire le travail de Dieu mieux que Dieu. Job a d'abord répondu à Dieu par le silence.</w:t>
      </w:r>
      <w:r>
        <w:rPr>
          <w:lang w:val="fr_FR" w:bidi="fr_FR"/>
        </w:rPr>
      </w:r>
      <w:r>
        <w:rPr>
          <w:lang w:val="fr_FR" w:bidi="fr_FR"/>
        </w:rPr>
      </w:r>
    </w:p>
    <w:p>
      <w:pPr/>
      <w:r>
        <w:rPr>
          <w:lang w:val="fr_FR" w:bidi="fr_FR"/>
        </w:rPr>
      </w:r>
    </w:p>
    <w:p>
      <w:pPr>
        <w:pStyle w:val="Heading2"/>
      </w:pPr>
      <w:r>
        <w:rPr>
          <w:lang w:val="fr_FR" w:bidi="fr_FR"/>
        </w:rPr>
        <w:t>Job 40.6–42.6</w:t>
      </w:r>
      <w:r>
        <w:rPr>
          <w:lang w:val="fr_FR" w:bidi="fr_FR"/>
        </w:rPr>
      </w:r>
    </w:p>
    <w:p>
      <w:pPr/>
      <w:r>
        <w:rPr>
          <w:lang w:val="fr_FR" w:bidi="fr_FR"/>
        </w:rPr>
      </w:r>
      <w:r>
        <w:rPr>
          <w:lang w:val="fr_FR" w:bidi="fr_FR"/>
        </w:rPr>
        <w:t xml:space="preserve">Lorsqu'il répond à Dieu pour la deuxième fois, Job a pris conscience d'une chose importante. Il n'avait pas compris de quoi il parlait avec ses amis. Il a parlé de choses trop merveilleuses pour pouvoir les comprendre. Cela veut dire que ce sont des choses que les êtres humains ne sont pas capables de comprendre. </w:t>
      </w:r>
    </w:p>
    <w:p>
      <w:pPr/>
      <w:r>
        <w:rPr>
          <w:lang w:val="fr_FR" w:bidi="fr_FR"/>
        </w:rPr>
      </w:r>
      <w:r>
        <w:rPr>
          <w:lang w:val="fr_FR" w:bidi="fr_FR"/>
        </w:rPr>
        <w:t xml:space="preserve">Cela a rendu Job humble. Job déclare se détester lui-même. Cela ne veut pas dire qu'il se considère comme une personne horrible, ni qu'il ne s'aime pas du tout lui-même. Cela veut simplement dire qu'il ne veut plus argumenter avec Dieu. Job arrête d'accuser Dieu. Job arrête de dire que Dieu le juge injustement. </w:t>
      </w:r>
    </w:p>
    <w:p>
      <w:pPr/>
      <w:r>
        <w:rPr>
          <w:lang w:val="fr_FR" w:bidi="fr_FR"/>
        </w:rPr>
      </w:r>
      <w:r>
        <w:rPr>
          <w:lang w:val="fr_FR" w:bidi="fr_FR"/>
        </w:rPr>
        <w:t>Dieu montre à Job à quel point il prend soin de toutes ses créatures. Job comprend qu'il en fait partie. Il comprend donc qu'il peut faire confiance à Dieu, son créateur. Dieu se révèle à Job. En l'écoutant, Job voit que Dieu est digne de sa confiance.</w:t>
      </w:r>
      <w:r>
        <w:rPr>
          <w:lang w:val="fr_FR" w:bidi="fr_FR"/>
        </w:rPr>
      </w:r>
      <w:r>
        <w:rPr>
          <w:lang w:val="fr_FR" w:bidi="fr_FR"/>
        </w:rPr>
      </w:r>
    </w:p>
    <w:p>
      <w:pPr/>
      <w:r>
        <w:rPr>
          <w:lang w:val="fr_FR" w:bidi="fr_FR"/>
        </w:rPr>
      </w:r>
    </w:p>
    <w:p>
      <w:pPr>
        <w:pStyle w:val="Heading2"/>
      </w:pPr>
      <w:r>
        <w:rPr>
          <w:lang w:val="fr_FR" w:bidi="fr_FR"/>
        </w:rPr>
        <w:t>Job 42.7–17</w:t>
      </w:r>
      <w:r>
        <w:rPr>
          <w:lang w:val="fr_FR" w:bidi="fr_FR"/>
        </w:rPr>
      </w:r>
    </w:p>
    <w:p>
      <w:pPr/>
      <w:r>
        <w:rPr>
          <w:lang w:val="fr_FR" w:bidi="fr_FR"/>
        </w:rPr>
      </w:r>
      <w:r>
        <w:rPr>
          <w:lang w:val="fr_FR" w:bidi="fr_FR"/>
        </w:rPr>
        <w:t xml:space="preserve">Élifaz, Bildad et Sofar ont dit des choses fausses à propos de Dieu et ont tenu des propos insensés au sujet des raisons pour lesquelles Dieu permettait que Job soit mis à l'épreuve. Dieu était en colère à ce sujet. Après qu'ils ont fait un sacrifice et que Job </w:t>
      </w:r>
      <w:r>
        <w:rPr>
          <w:lang w:val="fr_FR" w:bidi="fr_FR"/>
        </w:rPr>
        <w:t>a prié</w:t>
      </w:r>
      <w:r>
        <w:rPr>
          <w:lang w:val="fr_FR" w:bidi="fr_FR"/>
        </w:rPr>
        <w:t xml:space="preserve"> pour eux, Dieu </w:t>
      </w:r>
      <w:r>
        <w:rPr>
          <w:lang w:val="fr_FR" w:bidi="fr_FR"/>
        </w:rPr>
        <w:t>les a pardonnés</w:t>
      </w:r>
      <w:r>
        <w:rPr>
          <w:lang w:val="fr_FR" w:bidi="fr_FR"/>
        </w:rPr>
        <w:t xml:space="preserve">. Dieu a appelé Job son serviteur. Cela signifiait que Job faisait le </w:t>
      </w:r>
      <w:r>
        <w:rPr>
          <w:lang w:val="fr_FR" w:bidi="fr_FR"/>
        </w:rPr>
        <w:t>travail</w:t>
      </w:r>
      <w:r>
        <w:rPr>
          <w:lang w:val="fr_FR" w:bidi="fr_FR"/>
        </w:rPr>
        <w:t xml:space="preserve"> que Dieu lui avait confié. Dieu a dit que Job avait dit la vérité à son sujet, y compris dans les questions que Job a posées. Cela comprend ce que Job a dit de la tristesse, de la colère et de la confusion, ainsi que son désir de voir Dieu et de lui parler face à face. Ce que Dieu a dit à propos de Job montrait que Job avait réussi l'épreuve que Satan avait suggérée. Job avait continué à respecter Dieu. Il respectait Dieu même quand il semblait que Dieu ne bénissait rien dans sa vie. Quand l'épreuve a pris fin, les choses se sont complètement rétablies pour Job. C'est ainsi que certains des propos tenus par les amis de Job se sont réalisés dans sa vie. Éliphaz, Bildad, Sofar et Élihu avaient identifié un modèle qui concernait les personnes qui obéissent et servent Dieu. Élihu avait affirmé que les choses iraient bien pour ceux qui agissent ainsi. Dieu a de nouveau béni Job en lui accordant à nouveau le succès et en lui donnant plus qu'il n'en avait avant l'épreuve. Dieu lui a offert tout ce que les gens de son époque pouvaient espérer. Cela comprenait une descendance nombreuse, du bétail en abondance, l'</w:t>
      </w:r>
      <w:r>
        <w:rPr>
          <w:lang w:val="fr_FR" w:bidi="fr_FR"/>
        </w:rPr>
        <w:t>honneur</w:t>
      </w:r>
      <w:r>
        <w:rPr>
          <w:lang w:val="fr_FR" w:bidi="fr_FR"/>
        </w:rPr>
        <w:t xml:space="preserve"> et une longue vie.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