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1:1–5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約伯</w:t>
      </w:r>
      <w:r>
        <w:rPr>
          <w:lang w:val="zh_TW" w:bidi="zh_TW"/>
        </w:rPr>
        <w:t>擁有他的時代人們希望擁有的一切。他有一個大家庭，也有許多僕人。他是一位成功的畜牧業農夫。他在居住的地方備受尊敬，也有權威。約伯也完全委身於</w:t>
      </w:r>
      <w:r>
        <w:rPr>
          <w:lang w:val="zh_TW" w:bidi="zh_TW"/>
        </w:rPr>
        <w:t>神</w:t>
      </w:r>
      <w:r>
        <w:rPr>
          <w:lang w:val="zh_TW" w:bidi="zh_TW"/>
        </w:rPr>
        <w:t>。他做了神期望他做的事。他獻上</w:t>
      </w:r>
      <w:r>
        <w:rPr>
          <w:lang w:val="zh_TW" w:bidi="zh_TW"/>
        </w:rPr>
        <w:t>祭物</w:t>
      </w:r>
      <w:r>
        <w:rPr>
          <w:lang w:val="zh_TW" w:bidi="zh_TW"/>
        </w:rPr>
        <w:t>來表達他對神的敬畏。約伯在家人</w:t>
      </w:r>
      <w:r>
        <w:rPr>
          <w:lang w:val="zh_TW" w:bidi="zh_TW"/>
        </w:rPr>
        <w:t>犯罪</w:t>
      </w:r>
      <w:r>
        <w:rPr>
          <w:lang w:val="zh_TW" w:bidi="zh_TW"/>
        </w:rPr>
        <w:t>時這樣做。他甚至在認為他們可能犯罪時也這樣做。他希望家中的每個人都過著</w:t>
      </w:r>
      <w:r>
        <w:rPr>
          <w:lang w:val="zh_TW" w:bidi="zh_TW"/>
        </w:rPr>
        <w:t>純潔</w:t>
      </w:r>
      <w:r>
        <w:rPr>
          <w:lang w:val="zh_TW" w:bidi="zh_TW"/>
        </w:rPr>
        <w:t>和</w:t>
      </w:r>
      <w:r>
        <w:rPr>
          <w:lang w:val="zh_TW" w:bidi="zh_TW"/>
        </w:rPr>
        <w:t>潔淨</w:t>
      </w:r>
      <w:r>
        <w:rPr>
          <w:lang w:val="zh_TW" w:bidi="zh_TW"/>
        </w:rPr>
        <w:t>的生活。這樣他們就能一起敬拜神。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1:6–2:10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神要撒但用心察看約伯。後來撒但被認為是</w:t>
      </w:r>
      <w:r>
        <w:rPr>
          <w:lang w:val="zh_TW" w:bidi="zh_TW"/>
        </w:rPr>
        <w:t>魔鬼</w:t>
      </w:r>
      <w:r>
        <w:rPr>
          <w:lang w:val="zh_TW" w:bidi="zh_TW"/>
        </w:rPr>
        <w:t>。撒但對約伯提出控告。牠指責約伯是因為神賜福他，所以才事奉神。撒但想要神</w:t>
      </w:r>
      <w:r>
        <w:rPr>
          <w:lang w:val="zh_TW" w:bidi="zh_TW"/>
        </w:rPr>
        <w:t>試驗</w:t>
      </w:r>
      <w:r>
        <w:rPr>
          <w:lang w:val="zh_TW" w:bidi="zh_TW"/>
        </w:rPr>
        <w:t>約伯。牠確信約伯會說出對不敬畏神的話。假如約伯受苦，他就會這樣做。這意味著約伯會停止尊榮神。神給了撒但權柄，讓牠奪走約伯的一切，除了他的生命。首先，撒但奪走了約伯的牲畜、僕人和孩子。約伯在哀悼中仍然謙卑在神面前。他看到神允許他擁有好東西，他也看到神允許這些東西被奪走。約伯認識到神有權柄決定他生命中發生的事情。他在悲傷中仍然讚美</w:t>
      </w:r>
      <w:r>
        <w:rPr>
          <w:lang w:val="zh_TW" w:bidi="zh_TW"/>
        </w:rPr>
        <w:t>主</w:t>
      </w:r>
      <w:r>
        <w:rPr>
          <w:lang w:val="zh_TW" w:bidi="zh_TW"/>
        </w:rPr>
        <w:t>的</w:t>
      </w:r>
      <w:r>
        <w:rPr>
          <w:lang w:val="zh_TW" w:bidi="zh_TW"/>
        </w:rPr>
        <w:t>名</w:t>
      </w:r>
      <w:r>
        <w:rPr>
          <w:lang w:val="zh_TW" w:bidi="zh_TW"/>
        </w:rPr>
        <w:t>。接著，撒但奪走了約伯的健康。約伯的身體經歷病痛。他坐在爐灰中。這是表達極度悲傷的常見做法。約伯的妻子看到他如此痛苦，認為他死了會更好。她建議約伯說出對神不敬畏的話，這樣神就會讓他死去。約伯認為這個想法愚蠢。智慧的做法是不管發生什麼事都要忠信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2:11–3:26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約伯的朋友以利法、比勒達和瑣法來看他，並安慰他。這些人與約伯一同哀傷。他們看到約伯正在遭受極大的痛苦。他們做了那個時代的哀悼者常做的事。他們也</w:t>
      </w:r>
      <w:r>
        <w:rPr>
          <w:lang w:val="zh_TW" w:bidi="zh_TW"/>
        </w:rPr>
        <w:t>七</w:t>
      </w:r>
      <w:r>
        <w:rPr>
          <w:lang w:val="zh_TW" w:bidi="zh_TW"/>
        </w:rPr>
        <w:t>天不說話來表示對約伯的尊重。他們等著約伯先開口說話。約伯的講論作為一首長</w:t>
      </w:r>
      <w:r>
        <w:rPr>
          <w:lang w:val="zh_TW" w:bidi="zh_TW"/>
        </w:rPr>
        <w:t>詩</w:t>
      </w:r>
      <w:r>
        <w:rPr>
          <w:lang w:val="zh_TW" w:bidi="zh_TW"/>
        </w:rPr>
        <w:t>被記錄下來。約伯描述了他的生活如何變得悲傷、痛苦。他沒有任何</w:t>
      </w:r>
      <w:r>
        <w:rPr>
          <w:lang w:val="zh_TW" w:bidi="zh_TW"/>
        </w:rPr>
        <w:t>平安</w:t>
      </w:r>
      <w:r>
        <w:rPr>
          <w:lang w:val="zh_TW" w:bidi="zh_TW"/>
        </w:rPr>
        <w:t>或</w:t>
      </w:r>
      <w:r>
        <w:rPr>
          <w:lang w:val="zh_TW" w:bidi="zh_TW"/>
        </w:rPr>
        <w:t>安息</w:t>
      </w:r>
      <w:r>
        <w:rPr>
          <w:lang w:val="zh_TW" w:bidi="zh_TW"/>
        </w:rPr>
        <w:t>。他希望自己沒有出生。約伯想知道為什麼神允許受苦的人繼續活著。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4:1–31:40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法和比勒達各講了三次話。瑣法講了兩次話。他們所有的講論都被記錄為長詩。以利法、比勒達和瑣法解釋了他們認為約伯受苦的原因。在以利法的一生中，他看到到災禍會降臨到愚昧的人身上。受苦是他們被管教，也是懲罰他們罪孽的方式。以利法相信這是</w:t>
      </w:r>
      <w:r>
        <w:rPr>
          <w:lang w:val="zh_TW" w:bidi="zh_TW"/>
        </w:rPr>
        <w:t>世界</w:t>
      </w:r>
      <w:r>
        <w:rPr>
          <w:lang w:val="zh_TW" w:bidi="zh_TW"/>
        </w:rPr>
        <w:t>運作的模式。他相信這正是約伯的情形。比勒達注意到神不會對沒有犯罪的人帶來</w:t>
      </w:r>
      <w:r>
        <w:rPr>
          <w:lang w:val="zh_TW" w:bidi="zh_TW"/>
        </w:rPr>
        <w:t>審判</w:t>
      </w:r>
      <w:r>
        <w:rPr>
          <w:lang w:val="zh_TW" w:bidi="zh_TW"/>
        </w:rPr>
        <w:t>。這是人們幾百年來教導的教訓。比勒達相信這是世界運作的模式。所以他認為約伯和他的家人因他們的罪孽而受到懲罰。瑣法確信</w:t>
      </w:r>
      <w:r>
        <w:rPr>
          <w:lang w:val="zh_TW" w:bidi="zh_TW"/>
        </w:rPr>
        <w:t>不敬虔</w:t>
      </w:r>
      <w:r>
        <w:rPr>
          <w:lang w:val="zh_TW" w:bidi="zh_TW"/>
        </w:rPr>
        <w:t>的人總是會受到懲罰。他相信這是世界一直以來的運作方式。他確信神正在因約伯所犯的罪而對他進行審判。以利法、比勒達和瑣法每次講論之後，約伯都會回答他們。約伯感到悲傷和憤怒，因為他的朋友們所說的話沒有幫助。他們說的很多話都是真的，但他們在生活中觀察到的模式並不適用於約伯的情況。約伯沒有暗中犯罪。約伯並非聲稱自己從未犯過罪。但他知道神並不是因他的罪孽而懲罰他。約伯知道他一直照著神期望人們生活的方式生活。約伯的朋友們不理解他。他們錯誤地指責他。約伯相信神理解他。約伯相信神知道他沒有暗中犯罪。約伯希望神解釋為什麼他的生活變得如此困難。約伯對神感到困惑和憤怒。但約伯繼續尊榮神並遠離惡事。即使在痛苦中，他也這樣做。這顯明約伯有</w:t>
      </w:r>
      <w:r>
        <w:rPr>
          <w:lang w:val="zh_TW" w:bidi="zh_TW"/>
        </w:rPr>
        <w:t>智慧</w:t>
      </w:r>
      <w:r>
        <w:rPr>
          <w:lang w:val="zh_TW" w:bidi="zh_TW"/>
        </w:rPr>
        <w:t>，能明白。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32:1–37:24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以利戶比約伯的其他朋友年輕。有人認為他也是來自</w:t>
      </w:r>
      <w:r>
        <w:rPr>
          <w:lang w:val="zh_TW" w:bidi="zh_TW"/>
        </w:rPr>
        <w:t>以東</w:t>
      </w:r>
      <w:r>
        <w:rPr>
          <w:lang w:val="zh_TW" w:bidi="zh_TW"/>
        </w:rPr>
        <w:t>。以利戶對以利法、比勒達和瑣法發怒。他們沒有完全回答約伯，也沒有證明約伯是錯的。以利戶認為約伯不應該質疑神是錯的。他認為約伯相信自己是對的，而神是錯的。這使得以利戶發怒。但他對約伯受苦的回答與其他人的回答相似。以利戶認為神允許約伯受苦是為了教導他。這種痛苦被視為一種警告，以防止約伯犯罪。以利戶認為這樣可以拯救約伯免於因罪而死。以利戶明白神從不做任何邪惡、錯誤或不公平的事。所以他認為約伯認為神對他不公平，是錯的。他認為這表明約伯充滿驕傲。以利戶明白神對一切擁有完全的權柄。神是創造世界和其中一切的造物主。神是唯一能夠維繫世界生命的人。對以利戶來說，這意味著人們無法理解神做某事的原因。所以他認為人們不應該問神做事的原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38:1–40:5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伯以為神不會聽他的話。先前約伯說，他以為神會用暴風來毀滅他。約伯認為假如他向神呼求，神就會這樣做。相反，神非常仔細地聆聽。神聽了約伯、以利法、比勒達、瑣法和以利戶所說的一切。神沒有用暴風毀滅約伯，而是在旋風中向約伯說話。神沒有回答約伯提出的問題。祂沒有向約伯解釋為什麼人會受苦。神沒有解釋撒但建議對約伯進行試煉。相反，神問了約伯許多的問題。神問約伯能做什麼。隨後神解釋了祂能做的許多事。神創造了</w:t>
      </w:r>
      <w:r>
        <w:rPr>
          <w:lang w:val="zh_TW" w:bidi="zh_TW"/>
        </w:rPr>
        <w:t>天上</w:t>
      </w:r>
      <w:r>
        <w:rPr>
          <w:lang w:val="zh_TW" w:bidi="zh_TW"/>
        </w:rPr>
        <w:t>和地上的一切。祂確保祂創造的東西按照祂的意願運作。這包括土地、水、天空、星星和動物。神看顧所有的動物。這包括</w:t>
      </w:r>
      <w:r>
        <w:rPr>
          <w:lang w:val="zh_TW" w:bidi="zh_TW"/>
        </w:rPr>
        <w:t>人</w:t>
      </w:r>
      <w:r>
        <w:rPr>
          <w:lang w:val="zh_TW" w:bidi="zh_TW"/>
        </w:rPr>
        <w:t>沒有飼養的動物。神談了很多關於天、地和動物的事。神談論它們的方式向約伯展示了一些重要的事。人只是神創造的一部分。作為人，約伯無法理解神</w:t>
      </w:r>
      <w:r>
        <w:rPr>
          <w:lang w:val="zh_TW" w:bidi="zh_TW"/>
        </w:rPr>
        <w:t>創造</w:t>
      </w:r>
      <w:r>
        <w:rPr>
          <w:lang w:val="zh_TW" w:bidi="zh_TW"/>
        </w:rPr>
        <w:t>的一切。約伯無法理解看顧受造物（創造）所需的一切。約伯無法理解神的計劃。約伯無法理解神為什麼這樣做的原因。而且約伯無法比神做得更好。約伯對神的第一個回答是保持沉默。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40:6–42:6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伯第二次回答神時，他認識到一些重要的事。他與朋友交談時並不明白自己在說什麼。他談到一些對他來說過於奇妙的事情。這意味著這些是人無法理解的事。認識到這一點使約伯謙卑。約伯說他厭惡自己。這並不意味著約伯認為自己是個糟糕的人。這並不意味著他對自己沒有愛。這意味著他不再想與神爭辯。約伯不再指責神對他不公平。神向約伯展示了祂對所有生物的愛。約伯明白了他是神的創造之一。因此，約伯明白他可以信任神，因為神是他的創造者。神向約伯顯明自己。當約伯聽到神並理解神時，他看到神是值得他信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約伯記 42:7–17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以利法、比勒達和瑣法所說的話與神不符。關於神使約伯受試煉的原因，他們所說的話頗為愚妄。神對此發怒。他們獻祭，並且約伯</w:t>
      </w:r>
      <w:r>
        <w:rPr>
          <w:lang w:val="zh_TW" w:bidi="zh_TW"/>
        </w:rPr>
        <w:t>為</w:t>
      </w:r>
      <w:r>
        <w:rPr>
          <w:lang w:val="zh_TW" w:bidi="zh_TW"/>
        </w:rPr>
        <w:t>他們</w:t>
      </w:r>
      <w:r>
        <w:rPr>
          <w:lang w:val="zh_TW" w:bidi="zh_TW"/>
        </w:rPr>
        <w:t>禱告</w:t>
      </w:r>
      <w:r>
        <w:rPr>
          <w:lang w:val="zh_TW" w:bidi="zh_TW"/>
        </w:rPr>
        <w:t>之後，神</w:t>
      </w:r>
      <w:r>
        <w:rPr>
          <w:lang w:val="zh_TW" w:bidi="zh_TW"/>
        </w:rPr>
        <w:t>赦免</w:t>
      </w:r>
      <w:r>
        <w:rPr>
          <w:lang w:val="zh_TW" w:bidi="zh_TW"/>
        </w:rPr>
        <w:t>了他們。神稱約伯為祂的僕人。這意味著約伯完成了神給他的</w:t>
      </w:r>
      <w:r>
        <w:rPr>
          <w:lang w:val="zh_TW" w:bidi="zh_TW"/>
        </w:rPr>
        <w:t>工作</w:t>
      </w:r>
      <w:r>
        <w:rPr>
          <w:lang w:val="zh_TW" w:bidi="zh_TW"/>
        </w:rPr>
        <w:t>。神說約伯議論神的話說的是。這包括約伯所問的問題，包括約伯談論他的悲傷、憤怒和困惑。這包括約伯渴望見到神並與祂面對面交談。神對約伯的評語表明約伯通過了撒但所提出的試煉。約伯繼續尊崇神。即使看似神沒有賜福他生命中的任何事情時，他仍然尊崇神。當試煉結束後，約伯的生活再次興盛。約伯的朋友所說的一些話以這種方式在約伯的生活中實現了。以利法、比勒達、瑣法和以利戶認識到生活中的一個模式。那個模式是關於那些順服和事奉神的人。以利戶說過，這樣行的人生活會順利。神再次賜福約伯，使他比試煉前擁有更多。祂賜給約伯更多當時的人所希望的一切事物。這包括許多孩子、牲畜、</w:t>
      </w:r>
      <w:r>
        <w:rPr>
          <w:lang w:val="zh_TW" w:bidi="zh_TW"/>
        </w:rPr>
        <w:t>尊榮（榮耀）</w:t>
      </w:r>
      <w:r>
        <w:rPr>
          <w:lang w:val="zh_TW" w:bidi="zh_TW"/>
        </w:rPr>
        <w:t>和長壽。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