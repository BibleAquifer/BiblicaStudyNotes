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2CO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哥林多後書 1:1–11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</w:t>
      </w:r>
      <w:r>
        <w:rPr>
          <w:lang w:val="zh_TW" w:bidi="zh_TW"/>
        </w:rPr>
        <w:t>幾年前幫助建立了</w:t>
      </w:r>
      <w:r>
        <w:rPr>
          <w:lang w:val="zh_TW" w:bidi="zh_TW"/>
        </w:rPr>
        <w:t>哥林多</w:t>
      </w:r>
      <w:r>
        <w:rPr>
          <w:lang w:val="zh_TW" w:bidi="zh_TW"/>
        </w:rPr>
        <w:t>教會</w:t>
      </w:r>
      <w:r>
        <w:rPr>
          <w:lang w:val="zh_TW" w:bidi="zh_TW"/>
        </w:rPr>
        <w:t>，並寫了這封信。哥林多的</w:t>
      </w:r>
      <w:r>
        <w:rPr>
          <w:lang w:val="zh_TW" w:bidi="zh_TW"/>
        </w:rPr>
        <w:t>信徒</w:t>
      </w:r>
      <w:r>
        <w:rPr>
          <w:lang w:val="zh_TW" w:bidi="zh_TW"/>
        </w:rPr>
        <w:t>繼續傳講</w:t>
      </w:r>
      <w:r>
        <w:rPr>
          <w:lang w:val="zh_TW" w:bidi="zh_TW"/>
        </w:rPr>
        <w:t>耶穌</w:t>
      </w:r>
      <w:r>
        <w:rPr>
          <w:lang w:val="zh_TW" w:bidi="zh_TW"/>
        </w:rPr>
        <w:t>的</w:t>
      </w:r>
      <w:r>
        <w:rPr>
          <w:lang w:val="zh_TW" w:bidi="zh_TW"/>
        </w:rPr>
        <w:t>福音</w:t>
      </w:r>
      <w:r>
        <w:rPr>
          <w:lang w:val="zh_TW" w:bidi="zh_TW"/>
        </w:rPr>
        <w:t>，許多</w:t>
      </w:r>
      <w:r>
        <w:rPr>
          <w:lang w:val="zh_TW" w:bidi="zh_TW"/>
        </w:rPr>
        <w:t>亞該亞</w:t>
      </w:r>
      <w:r>
        <w:rPr>
          <w:lang w:val="zh_TW" w:bidi="zh_TW"/>
        </w:rPr>
        <w:t>周圍地區的人開始跟隨耶穌。保羅希望這些人也能讀到這封信。保羅清楚地表明，許多發生在耶穌身上的事情也會發生在祂的跟隨者身上。耶穌在世時面臨了很多苦難，</w:t>
      </w:r>
      <w:r>
        <w:rPr>
          <w:lang w:val="zh_TW" w:bidi="zh_TW"/>
        </w:rPr>
        <w:t>神</w:t>
      </w:r>
      <w:r>
        <w:rPr>
          <w:lang w:val="zh_TW" w:bidi="zh_TW"/>
        </w:rPr>
        <w:t>在祂的苦難中安慰了祂；保羅在</w:t>
      </w:r>
      <w:r>
        <w:rPr>
          <w:lang w:val="zh_TW" w:bidi="zh_TW"/>
        </w:rPr>
        <w:t>小亞細亞</w:t>
      </w:r>
      <w:r>
        <w:rPr>
          <w:lang w:val="zh_TW" w:bidi="zh_TW"/>
        </w:rPr>
        <w:t>也面臨了可怕的苦難，情況困難到保羅以為自己會死。但在保羅受苦時，神也安慰了他。保羅感到與耶穌非常親近，對神的信靠也愈發地深。這使保羅能夠在哥林多信徒受苦時，予他們安慰。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哥林多後書 1:12–22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保羅之前的一封信中，他告訴哥林多人他會回來拜訪他們。不過，後來他需要改變這個計劃，結果哥林多人認為他們不能再信任保羅，因為保羅說一套做一套。但如果他們不能信任保羅，那他們也就不能信任他所傳的好消息。保羅明確表示，哥林多信徒可以信任他所說的話，他、</w:t>
      </w:r>
      <w:r>
        <w:rPr>
          <w:lang w:val="zh_TW" w:bidi="zh_TW"/>
        </w:rPr>
        <w:t>西拉</w:t>
      </w:r>
      <w:r>
        <w:rPr>
          <w:lang w:val="zh_TW" w:bidi="zh_TW"/>
        </w:rPr>
        <w:t>和</w:t>
      </w:r>
      <w:r>
        <w:rPr>
          <w:lang w:val="zh_TW" w:bidi="zh_TW"/>
        </w:rPr>
        <w:t>提摩太</w:t>
      </w:r>
      <w:r>
        <w:rPr>
          <w:lang w:val="zh_TW" w:bidi="zh_TW"/>
        </w:rPr>
        <w:t>所傳講的關於耶穌的信息也是可信的。他們傳講神總是信實的，神會成就祂所做的所有應許，耶穌在</w:t>
      </w:r>
      <w:r>
        <w:rPr>
          <w:lang w:val="zh_TW" w:bidi="zh_TW"/>
        </w:rPr>
        <w:t>十字架</w:t>
      </w:r>
      <w:r>
        <w:rPr>
          <w:lang w:val="zh_TW" w:bidi="zh_TW"/>
        </w:rPr>
        <w:t>上的死和他的</w:t>
      </w:r>
      <w:r>
        <w:rPr>
          <w:lang w:val="zh_TW" w:bidi="zh_TW"/>
        </w:rPr>
        <w:t>復活</w:t>
      </w:r>
      <w:r>
        <w:rPr>
          <w:lang w:val="zh_TW" w:bidi="zh_TW"/>
        </w:rPr>
        <w:t>顯示這是真的。保羅說信徒是</w:t>
      </w:r>
      <w:r>
        <w:rPr>
          <w:lang w:val="zh_TW" w:bidi="zh_TW"/>
        </w:rPr>
        <w:t>被膏抹的（膏抹）</w:t>
      </w:r>
      <w:r>
        <w:rPr>
          <w:lang w:val="zh_TW" w:bidi="zh_TW"/>
        </w:rPr>
        <w:t>，這意味著神揀選他們成為</w:t>
      </w:r>
      <w:r>
        <w:rPr>
          <w:lang w:val="zh_TW" w:bidi="zh_TW"/>
        </w:rPr>
        <w:t>祂的家（神的家）</w:t>
      </w:r>
      <w:r>
        <w:rPr>
          <w:lang w:val="zh_TW" w:bidi="zh_TW"/>
        </w:rPr>
        <w:t>的一部分。神的靈住在他們裡面，</w:t>
      </w:r>
      <w:r>
        <w:rPr>
          <w:lang w:val="zh_TW" w:bidi="zh_TW"/>
        </w:rPr>
        <w:t>聖靈</w:t>
      </w:r>
      <w:r>
        <w:rPr>
          <w:lang w:val="zh_TW" w:bidi="zh_TW"/>
        </w:rPr>
        <w:t>將幫助他們確信，神會成就祂的應許。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哥林多後書 1:23–2:11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最近拜訪了哥林多的信徒，但哥林多有人試圖給保羅製造麻煩，這些人試圖說服教會把保羅當作敵人對待。保羅因此感到悲傷和受傷，於是他很快就離開了。隨後，保羅給他們寫了一封難以下筆的信。教會在收到保羅的信後做出了改變，他們糾正了有罪的人，之後那人便不再製造麻煩，教會裡再次恢復了秩序和</w:t>
      </w:r>
      <w:r>
        <w:rPr>
          <w:lang w:val="zh_TW" w:bidi="zh_TW"/>
        </w:rPr>
        <w:t>平安</w:t>
      </w:r>
      <w:r>
        <w:rPr>
          <w:lang w:val="zh_TW" w:bidi="zh_TW"/>
        </w:rPr>
        <w:t>。如今，保羅告訴他們要</w:t>
      </w:r>
      <w:r>
        <w:rPr>
          <w:lang w:val="zh_TW" w:bidi="zh_TW"/>
        </w:rPr>
        <w:t>赦免</w:t>
      </w:r>
      <w:r>
        <w:rPr>
          <w:lang w:val="zh_TW" w:bidi="zh_TW"/>
        </w:rPr>
        <w:t>那個人，教會應該幫助他重新成為信徒社群的一部分。信徒原諒他人是與撒但的意圖相違背的。撒但是</w:t>
      </w:r>
      <w:r>
        <w:rPr>
          <w:lang w:val="zh_TW" w:bidi="zh_TW"/>
        </w:rPr>
        <w:t>魔鬼</w:t>
      </w:r>
      <w:r>
        <w:rPr>
          <w:lang w:val="zh_TW" w:bidi="zh_TW"/>
        </w:rPr>
        <w:t>的另一個名字。保羅說他已經原諒了那人。保羅確保了哥林多的信徒知道他多麼深愛他們。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哥林多後書 2:12–17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保羅走訪了許多城市，教導人們關於耶穌的事。保羅描述他的</w:t>
      </w:r>
      <w:r>
        <w:rPr>
          <w:lang w:val="zh_TW" w:bidi="zh_TW"/>
        </w:rPr>
        <w:t>工作</w:t>
      </w:r>
      <w:r>
        <w:rPr>
          <w:lang w:val="zh_TW" w:bidi="zh_TW"/>
        </w:rPr>
        <w:t>就像參加</w:t>
      </w:r>
      <w:r>
        <w:rPr>
          <w:lang w:val="zh_TW" w:bidi="zh_TW"/>
        </w:rPr>
        <w:t>基督</w:t>
      </w:r>
      <w:r>
        <w:rPr>
          <w:lang w:val="zh_TW" w:bidi="zh_TW"/>
        </w:rPr>
        <w:t>的勝利遊行隊伍。耶穌是戰勝</w:t>
      </w:r>
      <w:r>
        <w:rPr>
          <w:lang w:val="zh_TW" w:bidi="zh_TW"/>
        </w:rPr>
        <w:t>罪</w:t>
      </w:r>
      <w:r>
        <w:rPr>
          <w:lang w:val="zh_TW" w:bidi="zh_TW"/>
        </w:rPr>
        <w:t>、死亡和邪惡的君王，保羅和同行者、同工的信徒就像隊伍中的囚犯，這是幅圖描述了他們是耶穌僕人。他們的工作是，無論走到哪裡都傳揚關於基督的知識。有些人聽到耶穌的信息並慶祝耶穌的勝利，對這些人來說，這信息引導他們邁向</w:t>
      </w:r>
      <w:r>
        <w:rPr>
          <w:lang w:val="zh_TW" w:bidi="zh_TW"/>
        </w:rPr>
        <w:t>永生</w:t>
      </w:r>
      <w:r>
        <w:rPr>
          <w:lang w:val="zh_TW" w:bidi="zh_TW"/>
        </w:rPr>
        <w:t>。保羅說這就像散播生命的香氣。但有些人拒絕相</w:t>
      </w:r>
      <w:r>
        <w:rPr>
          <w:lang w:val="zh_TW" w:bidi="zh_TW"/>
        </w:rPr>
        <w:t>信</w:t>
      </w:r>
      <w:r>
        <w:rPr>
          <w:lang w:val="zh_TW" w:bidi="zh_TW"/>
        </w:rPr>
        <w:t>耶穌，即使他們聽到了耶穌的信息，也拒絕耶穌所賜的生命。對這些人來說，關於耶穌的信息是死亡的氣味。保羅明確澄清，作為</w:t>
      </w:r>
      <w:r>
        <w:rPr>
          <w:lang w:val="zh_TW" w:bidi="zh_TW"/>
        </w:rPr>
        <w:t>使徒</w:t>
      </w:r>
      <w:r>
        <w:rPr>
          <w:lang w:val="zh_TW" w:bidi="zh_TW"/>
        </w:rPr>
        <w:t>，他和他的同工們並非為了賺錢而去傳講耶穌。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哥林多後書 3:1–18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有些人想要能夠證明保羅是真正的使徒的證據，他們想看到其他領袖的信件，以此來證明保羅是值得信賴的。然而保羅作使徒的權柄來自於神，而不是其他領袖。保羅將哥林多教會描述為耶穌所寫的一封信。保羅的意思是，信徒們的生活顯示出保羅在教導有關</w:t>
      </w:r>
      <w:r>
        <w:rPr>
          <w:lang w:val="zh_TW" w:bidi="zh_TW"/>
        </w:rPr>
        <w:t>彌賽亞</w:t>
      </w:r>
      <w:r>
        <w:rPr>
          <w:lang w:val="zh_TW" w:bidi="zh_TW"/>
        </w:rPr>
        <w:t>的真理。保羅並不自稱重要，他只聲稱自己效法耶穌的榜樣，作</w:t>
      </w:r>
      <w:r>
        <w:rPr>
          <w:lang w:val="zh_TW" w:bidi="zh_TW"/>
        </w:rPr>
        <w:t>事奉的領袖</w:t>
      </w:r>
      <w:r>
        <w:rPr>
          <w:lang w:val="zh_TW" w:bidi="zh_TW"/>
        </w:rPr>
        <w:t>。作為神的僕人，保羅教導人們舊</w:t>
      </w:r>
      <w:r>
        <w:rPr>
          <w:lang w:val="zh_TW" w:bidi="zh_TW"/>
        </w:rPr>
        <w:t>約</w:t>
      </w:r>
      <w:r>
        <w:rPr>
          <w:lang w:val="zh_TW" w:bidi="zh_TW"/>
        </w:rPr>
        <w:t>和</w:t>
      </w:r>
      <w:r>
        <w:rPr>
          <w:lang w:val="zh_TW" w:bidi="zh_TW"/>
        </w:rPr>
        <w:t>新約</w:t>
      </w:r>
      <w:r>
        <w:rPr>
          <w:lang w:val="zh_TW" w:bidi="zh_TW"/>
        </w:rPr>
        <w:t>之間的區別：舊約是</w:t>
      </w:r>
      <w:r>
        <w:rPr>
          <w:lang w:val="zh_TW" w:bidi="zh_TW"/>
        </w:rPr>
        <w:t>西奈山之約</w:t>
      </w:r>
      <w:r>
        <w:rPr>
          <w:lang w:val="zh_TW" w:bidi="zh_TW"/>
        </w:rPr>
        <w:t>，那約的應許指向耶穌；新約轉化人們的</w:t>
      </w:r>
      <w:r>
        <w:rPr>
          <w:lang w:val="zh_TW" w:bidi="zh_TW"/>
        </w:rPr>
        <w:t>心</w:t>
      </w:r>
      <w:r>
        <w:rPr>
          <w:lang w:val="zh_TW" w:bidi="zh_TW"/>
        </w:rPr>
        <w:t>，並使他們永遠</w:t>
      </w:r>
      <w:r>
        <w:rPr>
          <w:lang w:val="zh_TW" w:bidi="zh_TW"/>
        </w:rPr>
        <w:t>與神和好</w:t>
      </w:r>
      <w:r>
        <w:rPr>
          <w:lang w:val="zh_TW" w:bidi="zh_TW"/>
        </w:rPr>
        <w:t>。許多人不明白這一點，他們的心思好像被一個帷幕遮住，使他們無法理解。但神的靈使轉向神的人明白這一點，神也賜給他們永生，並幫助他們轉變得像耶穌。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哥林多後書 4:1–18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在保羅的使徒工作中，他公開傳揚了關於神的真理。保羅從未私下秘密行事，也沒有什麼事可讓他羞愧。並不是每個人都接受好消息的信息，保羅將這描述為處於</w:t>
      </w:r>
      <w:r>
        <w:rPr>
          <w:lang w:val="zh_TW" w:bidi="zh_TW"/>
        </w:rPr>
        <w:t>黑暗</w:t>
      </w:r>
      <w:r>
        <w:rPr>
          <w:lang w:val="zh_TW" w:bidi="zh_TW"/>
        </w:rPr>
        <w:t>中，以致無法看見。保羅此處並非在談論能用人類肉眼看見的事物，而是在談論理解</w:t>
      </w:r>
      <w:r>
        <w:rPr>
          <w:lang w:val="zh_TW" w:bidi="zh_TW"/>
        </w:rPr>
        <w:t>屬靈</w:t>
      </w:r>
      <w:r>
        <w:rPr>
          <w:lang w:val="zh_TW" w:bidi="zh_TW"/>
        </w:rPr>
        <w:t>的事物。保羅將魔鬼描述為這個</w:t>
      </w:r>
      <w:r>
        <w:rPr>
          <w:lang w:val="zh_TW" w:bidi="zh_TW"/>
        </w:rPr>
        <w:t>世界</w:t>
      </w:r>
      <w:r>
        <w:rPr>
          <w:lang w:val="zh_TW" w:bidi="zh_TW"/>
        </w:rPr>
        <w:t>的神，魔鬼不希望人們知道關於耶穌的真理，因為接受耶穌信息的人在屬靈上並不盲目，也不處於黑暗之中，他們心中有神的</w:t>
      </w:r>
      <w:r>
        <w:rPr>
          <w:lang w:val="zh_TW" w:bidi="zh_TW"/>
        </w:rPr>
        <w:t>光</w:t>
      </w:r>
      <w:r>
        <w:rPr>
          <w:lang w:val="zh_TW" w:bidi="zh_TW"/>
        </w:rPr>
        <w:t>。知道關於耶穌的好消息是一件奇妙而特別的事。保羅稱這為寶貝。這寶貝是強大而有力的，它來自神，</w:t>
      </w:r>
      <w:r>
        <w:rPr>
          <w:lang w:val="zh_TW" w:bidi="zh_TW"/>
        </w:rPr>
        <w:t>神選擇</w:t>
      </w:r>
      <w:r>
        <w:rPr>
          <w:lang w:val="zh_TW" w:bidi="zh_TW"/>
        </w:rPr>
        <w:t>與</w:t>
      </w:r>
      <w:r>
        <w:rPr>
          <w:lang w:val="zh_TW" w:bidi="zh_TW"/>
        </w:rPr>
        <w:t>人類</w:t>
      </w:r>
      <w:r>
        <w:rPr>
          <w:lang w:val="zh_TW" w:bidi="zh_TW"/>
        </w:rPr>
        <w:t>分享寶貝的好消息。保羅將人體描述為陶罐，他的意思是人體是脆弱的，不會永遠存在。保羅描述了他自身和與他一起服事的同工是多麼的脆弱，他們在服事耶穌時面臨著不斷的危險和痛苦的折磨，但和耶穌將與他們分享的</w:t>
      </w:r>
      <w:r>
        <w:rPr>
          <w:lang w:val="zh_TW" w:bidi="zh_TW"/>
        </w:rPr>
        <w:t>榮耀</w:t>
      </w:r>
      <w:r>
        <w:rPr>
          <w:lang w:val="zh_TW" w:bidi="zh_TW"/>
        </w:rPr>
        <w:t>相比，他們的困難算不了什麼。那將在神使他們從死裡復活時發生。</w:t>
      </w:r>
      <w:r>
        <w:rPr>
          <w:lang w:val="zh_TW" w:bidi="zh_TW"/>
        </w:rPr>
        <w:t>復活</w:t>
      </w:r>
      <w:r>
        <w:rPr>
          <w:lang w:val="zh_TW" w:bidi="zh_TW"/>
        </w:rPr>
        <w:t>給了他們繼續工作的盼望。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哥林多後書 5:1–10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將人類的身體比作帳篷，這些帳篷不會永遠存在。信徒從死裡復活後將擁有新的身體，保羅將新的身體描述為一棟建築或房子，這些建築或房子將永遠存在。這些身體將充滿耶穌強大的生命，永遠不會被摧毀。信徒盼望著他們的新身體，也盼望著與他們的</w:t>
      </w:r>
      <w:r>
        <w:rPr>
          <w:lang w:val="zh_TW" w:bidi="zh_TW"/>
        </w:rPr>
        <w:t>主</w:t>
      </w:r>
      <w:r>
        <w:rPr>
          <w:lang w:val="zh_TW" w:bidi="zh_TW"/>
        </w:rPr>
        <w:t>同在。聖靈現在住在信徒裡面。聖靈是一個標誌和應許，表明他們將與主同在，這將在</w:t>
      </w:r>
      <w:r>
        <w:rPr>
          <w:lang w:val="zh_TW" w:bidi="zh_TW"/>
        </w:rPr>
        <w:t>審判日</w:t>
      </w:r>
      <w:r>
        <w:rPr>
          <w:lang w:val="zh_TW" w:bidi="zh_TW"/>
        </w:rPr>
        <w:t>來臨時發生。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哥林多後書 5:11–6:10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哥林多教會中的一些人反對保羅和與他同工的人，他們不希望哥林多人相信保羅的使徒身份，他們指責保羅和他的同工瘋了。不僅如此，他們還聲稱自己比保羅更好，聲稱他們的話比保羅和他的同工的話更有道理。他們這樣做是為了讓人們相信他們，而不是相信保羅所傳講的。保羅解釋說，哥林多人可以為他和他的同工感到驕傲，因為保羅和他的同伴對神忠心耿耿。他們服事他人且充滿基督的愛。他們是耶穌派來的使者，懇求人們接受神的</w:t>
      </w:r>
      <w:r>
        <w:rPr>
          <w:lang w:val="zh_TW" w:bidi="zh_TW"/>
        </w:rPr>
        <w:t>憐憫</w:t>
      </w:r>
      <w:r>
        <w:rPr>
          <w:lang w:val="zh_TW" w:bidi="zh_TW"/>
        </w:rPr>
        <w:t>。耶穌死在十字架上時，神顯示了祂的憐憫。那時，耶穌挪去了罪對人們的權勢，使人們能夠與神和平相處，這就是被帶回到神身邊的意思。被帶回到神身邊和</w:t>
      </w:r>
      <w:r>
        <w:rPr>
          <w:lang w:val="zh_TW" w:bidi="zh_TW"/>
        </w:rPr>
        <w:t>與神和好</w:t>
      </w:r>
      <w:r>
        <w:rPr>
          <w:lang w:val="zh_TW" w:bidi="zh_TW"/>
        </w:rPr>
        <w:t>是一回事。被帶回到神身邊的人為耶穌基督而活，就好像他們過去的生活方式已經死去。如今他們是新造的人，他們與神一起工作，邀請所有人回到神身邊。保羅和他的同工在做這項工作時面臨許多危險，但即使在</w:t>
      </w:r>
      <w:r>
        <w:rPr>
          <w:lang w:val="zh_TW" w:bidi="zh_TW"/>
        </w:rPr>
        <w:t>受逼迫</w:t>
      </w:r>
      <w:r>
        <w:rPr>
          <w:lang w:val="zh_TW" w:bidi="zh_TW"/>
        </w:rPr>
        <w:t>時，他們仍然對神忠心。聖靈的大能給了他們力量繼續效法耶穌的榜樣。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哥林多後書 6:11–7:1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約翰福音第十五章，耶穌談到了信徒如何透過愛與祂聯合。保羅描述他和哥林多信徒也透過愛聯合了在一起。保羅明確表示，他服事信徒們是因為他愛他們，因此保羅懇求信徒也向他表達他們的愛。不過，信徒們對於向誰敞開心扉必須要十分小心，保羅警告他們不要與不愛耶穌和不服事耶穌的人聯合。許多人不想要神的光，他們敬拜假神而不是唯一的真神，他們也不拒絕邪惡。神住在信靠耶穌的人中間，信徒們通過效法耶穌的榜樣在生活中保持</w:t>
      </w:r>
      <w:r>
        <w:rPr>
          <w:lang w:val="zh_TW" w:bidi="zh_TW"/>
        </w:rPr>
        <w:t>潔淨</w:t>
      </w:r>
      <w:r>
        <w:rPr>
          <w:lang w:val="zh_TW" w:bidi="zh_TW"/>
        </w:rPr>
        <w:t>和</w:t>
      </w:r>
      <w:r>
        <w:rPr>
          <w:lang w:val="zh_TW" w:bidi="zh_TW"/>
        </w:rPr>
        <w:t>聖潔</w:t>
      </w:r>
      <w:r>
        <w:rPr>
          <w:lang w:val="zh_TW" w:bidi="zh_TW"/>
        </w:rPr>
        <w:t>，這意味著他們拒絕邪惡。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哥林多後書 7:2–16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早些時候，保羅寫了一封悲傷的信給哥林多信徒。他很艱難地寫下了這封信，因為他非常難過。這封信也讓哥林多信徒感到難過，但他們的悲傷促使著他們遠離罪並</w:t>
      </w:r>
      <w:r>
        <w:rPr>
          <w:lang w:val="zh_TW" w:bidi="zh_TW"/>
        </w:rPr>
        <w:t>悔改</w:t>
      </w:r>
      <w:r>
        <w:rPr>
          <w:lang w:val="zh_TW" w:bidi="zh_TW"/>
        </w:rPr>
        <w:t>。保羅稱這為敬虔的悲傷，這悲傷鼓勵哥林多信徒轉向生命的神，這與讓人感到痛苦和遠離神的悲傷非常不同。保羅稱那為世俗的悲傷，這種悲傷可以讓人悲傷到想要死去。哥林多人感受到的敬虔的悲傷使他們轉變了生活方式，他們開始再次關懷他們的社群，並且再次對神忠誠。他們關心保羅並善待他的助手</w:t>
      </w:r>
      <w:r>
        <w:rPr>
          <w:lang w:val="zh_TW" w:bidi="zh_TW"/>
        </w:rPr>
        <w:t>提多</w:t>
      </w:r>
      <w:r>
        <w:rPr>
          <w:lang w:val="zh_TW" w:bidi="zh_TW"/>
        </w:rPr>
        <w:t>，這給保羅帶來了極大的喜樂和安慰。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哥林多後書 8:1–9:5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馬其頓的信徒是慷慨樂捐他人的榜樣。保羅稱樂捐他人為恩典，這是基於耶穌所施的恩典：耶穌為幫助他人付出了一切。信徒從耶穌那裡得到赦免、愛和永生。因此，他們應該向他人傳遞恩典並慷慨地給予他們。為了耶路撒冷教會中的貧困人員，保羅所幫助建立的教會正在收集一筆捐款，保羅、提多和其他同工將去送這筆捐款。保羅希望確保哥林多人的奉獻能及時準備好。這筆捐款是外邦信徒關懷猶太信徒的一種方式，這顯示了神子民的合而為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哥林多後書 9:6–15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對奉獻的教導說明了什麼是樂捐：信徒不是被迫將他們的金錢或財物給予有需要的人，而是因為他們效法神樂意奉獻的榜樣。他們奉獻是因為他們想幫助人，信徒奉獻是因為他們明白他們擁有的一切都是神的恩賜。以色列人奉獻</w:t>
      </w:r>
      <w:r>
        <w:rPr>
          <w:lang w:val="zh_TW" w:bidi="zh_TW"/>
        </w:rPr>
        <w:t>十分之一</w:t>
      </w:r>
      <w:r>
        <w:rPr>
          <w:lang w:val="zh_TW" w:bidi="zh_TW"/>
        </w:rPr>
        <w:t>也是出於同樣原因，只不過</w:t>
      </w:r>
      <w:r>
        <w:rPr>
          <w:lang w:val="zh_TW" w:bidi="zh_TW"/>
        </w:rPr>
        <w:t>摩西律法</w:t>
      </w:r>
      <w:r>
        <w:rPr>
          <w:lang w:val="zh_TW" w:bidi="zh_TW"/>
        </w:rPr>
        <w:t>中規定了這一點。樂意奉獻顯示信徒相信神會供應他們一切的所需：他們信靠神會供應比如食物這種身體所需；他們信靠神會供應像愛和恩典這種靈魂所需；信徒也信靠神會賜予他們順服神的能力。保羅將</w:t>
      </w:r>
      <w:r>
        <w:rPr>
          <w:lang w:val="zh_TW" w:bidi="zh_TW"/>
        </w:rPr>
        <w:t>善行</w:t>
      </w:r>
      <w:r>
        <w:rPr>
          <w:lang w:val="zh_TW" w:bidi="zh_TW"/>
        </w:rPr>
        <w:t>描述為信徒所種的種子，他說神將提供這種子，這意味著神會賜予信徒給予他人的能力。信徒行善後發生的事情由神掌管。耶路撒冷的主的百姓正處於非常艱難的時期，他們沒有足夠的金錢或食物，來自外邦教會的金錢禮物能夠幫助他們渡過難關。猶太信徒會感謝神並為這份禮物讚美祂，他們會為那些與他們分享的外邦信徒禱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哥林多後書 10:1–18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形容耶穌是謙卑且不自驕的。保羅展示了他如何在使徒的工作中效法耶穌的榜樣。保羅在哥林多信徒中工作時非常謙卑，他謙卑到許多人認為他很害羞。但也有其他一些人認為保羅在誇耀他的使徒權柄來自耶穌。保羅明確表示，他並不是對自己或他的工作感到驕傲，他只誇耀神所做的工作。保羅對神給他的工作有完全的確信，他定要透過傳講福音和幫助人們認識神來服事他人。任何阻止人們認識神的事物都是神的敵人。保羅無論是在傳道、教導還是寫</w:t>
      </w:r>
      <w:r>
        <w:rPr>
          <w:lang w:val="zh_TW" w:bidi="zh_TW"/>
        </w:rPr>
        <w:t>書信（保羅的書信）</w:t>
      </w:r>
      <w:r>
        <w:rPr>
          <w:lang w:val="zh_TW" w:bidi="zh_TW"/>
        </w:rPr>
        <w:t>時，他都對付這些敵人。他的言語和生活方式幫助人們了解神的真理。當哥林多信徒做了違背神旨意的事情時，他大膽地糾正哥林多信徒，他這樣做是為了幫助他們完全委身於跟隨耶穌。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哥林多後書 11:1–15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r>
        <w:rPr>
          <w:lang w:val="zh_TW" w:bidi="zh_TW"/>
        </w:rPr>
        <w:t>伊甸園</w:t>
      </w:r>
      <w:r>
        <w:rPr>
          <w:lang w:val="zh_TW" w:bidi="zh_TW"/>
        </w:rPr>
        <w:t>中，蛇對</w:t>
      </w:r>
      <w:r>
        <w:rPr>
          <w:lang w:val="zh_TW" w:bidi="zh_TW"/>
        </w:rPr>
        <w:t>夏娃</w:t>
      </w:r>
      <w:r>
        <w:rPr>
          <w:lang w:val="zh_TW" w:bidi="zh_TW"/>
        </w:rPr>
        <w:t>說了關於神的謊言，夏娃相信了這些謊言，但保羅不希望哥林多的信徒被關於神的謊言所欺騙。保羅稱之為</w:t>
      </w:r>
      <w:r>
        <w:rPr>
          <w:lang w:val="zh_TW" w:bidi="zh_TW"/>
        </w:rPr>
        <w:t>最大的使徒</w:t>
      </w:r>
      <w:r>
        <w:rPr>
          <w:lang w:val="zh_TW" w:bidi="zh_TW"/>
        </w:rPr>
        <w:t>的假教師在哥林多教會引出了麻煩，他們教導了關於耶穌和聖靈的不實之詞。保羅希望哥林多的信徒保持對耶穌的忠誠。保羅與他們同在時教導了他們關於耶穌的真理，他這樣做不是為了賺錢，哥林多的信徒沒有給他任何報酬，保羅這樣做是因為他愛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哥林多後書 11:16–33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那些最大的使徒（假使徒）吹噓了很多事，他們聲稱擁有比保羅更多的恩賜和能力，偏偏哥林多的信徒接受了他們並相信他們。因此，保羅便以最大的使徒的說話方式對哥林多的信徒講話，告訴他們他的技能和恩賜。保羅這樣做是為了幫助信徒們理解他的工作，他希望信徒們明白，吹噓是愚蠢的，這不是主說話的方式。假使徒吹噓他們的力量，保羅則吹噓他的軟弱。保羅知道他的力量來自神而不是他自己。因此，保羅沒有強迫哥林多人服從他，也沒有利用他們或傷害他們，他沒有像假使徒對待他們的方式去對待他們。保羅在他的一生中作出了許多</w:t>
      </w:r>
      <w:r>
        <w:rPr>
          <w:lang w:val="zh_TW" w:bidi="zh_TW"/>
        </w:rPr>
        <w:t>犧牲（祭物）</w:t>
      </w:r>
      <w:r>
        <w:rPr>
          <w:lang w:val="zh_TW" w:bidi="zh_TW"/>
        </w:rPr>
        <w:t>來順服耶穌：他放棄了他對未來的計劃；他的生命經常處於危險之中；他在身體和精神上受了很多苦。儘管這些事情使保羅看起來十分軟弱和失敗，但保羅知道他在服事基督，服事基督對他來說才是重要的。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哥林多後書 12:1–10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保羅談到一位信徒從神那裡得到了一個</w:t>
      </w:r>
      <w:r>
        <w:rPr>
          <w:lang w:val="zh_TW" w:bidi="zh_TW"/>
        </w:rPr>
        <w:t>異象</w:t>
      </w:r>
      <w:r>
        <w:rPr>
          <w:lang w:val="zh_TW" w:bidi="zh_TW"/>
        </w:rPr>
        <w:t>，神向這人展示了</w:t>
      </w:r>
      <w:r>
        <w:rPr>
          <w:lang w:val="zh_TW" w:bidi="zh_TW"/>
        </w:rPr>
        <w:t>天界</w:t>
      </w:r>
      <w:r>
        <w:rPr>
          <w:lang w:val="zh_TW" w:bidi="zh_TW"/>
        </w:rPr>
        <w:t>的事物。然後，保羅告訴他的讀者，這位信徒實際上就是他自己。假教師和最大的使徒誇耀他們所見的異象，他們用他們的異象作他們比保羅更好的證據。不過，保羅並沒有誇耀他的異象，保羅有一個使他痛苦和受折磨的問題，這使他的身體變得虛弱。他沒有說這個問題是什麼，但保羅祈禱並請求神把這個問題拿走。不過，神選擇不把它拿走。耶穌安慰保羅，讓他明白神與他同在，耶穌的恩典將幫助保羅繼續前行。神的工作是否完成並不取決於保羅的能力，而是取決於耶穌的力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哥林多後書 12:11–20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計劃很快再次拜訪哥林多教會，但他害怕當他到達時會發覺的事情，所以保羅給信徒們時間好預備迎接他的到來。保羅和最大的使徒之間有很多不同，主要的區別在於他們對哥林多信徒的盼望。假教師想要利用哥林多人，保羅則希望哥林多信徒完全委身於耶穌，保羅希望他們對彌賽亞耶穌有剛強的</w:t>
      </w:r>
      <w:r>
        <w:rPr>
          <w:lang w:val="zh_TW" w:bidi="zh_TW"/>
        </w:rPr>
        <w:t>信心</w:t>
      </w:r>
      <w:r>
        <w:rPr>
          <w:lang w:val="zh_TW" w:bidi="zh_TW"/>
        </w:rPr>
        <w:t>。保羅也希望信徒們遠離罪，希望信徒們在思想、言語和對待他人的方式上都順服耶穌。為了實現這一點，保羅願意為哥林多人付出他所有的一切。保羅像父親愛孩子一樣愛他們。他服事他們，因為保羅希望他們能得到最好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哥林多後書 12:21–13:14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有些哥林多信徒拒絕遠離罪惡，於是保羅要求他們決定是否要跟隨耶穌。他稱這為考驗他們自己。如果他們真的是信徒，他們會悔改。保羅願意用他使徒的權柄來糾正他們，他會大膽反對信徒們對耶穌不忠的一切行為，但保羅希望他不必這樣做。保羅希望他們在他下次訪問之前遠離罪惡。保羅以對哥林多信徒的盼望之言結束了他的信。聖靈使神的子民能夠彼此分享生命，神賜給他們愛和恩典，使他們能夠和平共處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